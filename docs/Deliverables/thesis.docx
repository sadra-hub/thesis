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1.xml" ContentType="application/vnd.openxmlformats-officedocument.wordprocessingml.header+xml"/>
  <Override PartName="/word/footer6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41ED" w14:textId="77777777" w:rsidR="00916478" w:rsidRDefault="00916478" w:rsidP="00666B24">
      <w:pPr>
        <w:autoSpaceDE w:val="0"/>
        <w:autoSpaceDN w:val="0"/>
        <w:adjustRightInd w:val="0"/>
        <w:jc w:val="center"/>
        <w:rPr>
          <w:rFonts w:cs="Calibri"/>
          <w:lang w:val="en-US"/>
        </w:rPr>
      </w:pPr>
      <w:r>
        <w:rPr>
          <w:rFonts w:cs="Calibri"/>
          <w:noProof/>
          <w:lang w:val="en-US"/>
        </w:rPr>
        <w:drawing>
          <wp:inline distT="0" distB="0" distL="0" distR="0" wp14:anchorId="2BAFFAB2" wp14:editId="1AA1C803">
            <wp:extent cx="2340000" cy="485838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02CD" w14:textId="77777777" w:rsidR="00916478" w:rsidRPr="00243193" w:rsidRDefault="00916478" w:rsidP="00666B24">
      <w:pPr>
        <w:jc w:val="center"/>
        <w:rPr>
          <w:sz w:val="24"/>
          <w:lang w:val="en-US"/>
        </w:rPr>
      </w:pPr>
    </w:p>
    <w:p w14:paraId="51856D48" w14:textId="23561CFF" w:rsidR="00592001" w:rsidRPr="00243193" w:rsidRDefault="00592001" w:rsidP="00666B24">
      <w:pPr>
        <w:jc w:val="center"/>
        <w:rPr>
          <w:sz w:val="24"/>
          <w:lang w:val="en-US"/>
        </w:rPr>
      </w:pPr>
      <w:r w:rsidRPr="00243193">
        <w:rPr>
          <w:sz w:val="24"/>
          <w:lang w:val="en-US"/>
        </w:rPr>
        <w:t xml:space="preserve">Department </w:t>
      </w:r>
      <w:r w:rsidR="00CB65DF">
        <w:rPr>
          <w:sz w:val="24"/>
          <w:lang w:val="en-US"/>
        </w:rPr>
        <w:t>of</w:t>
      </w:r>
      <w:r w:rsidR="00541E87">
        <w:rPr>
          <w:sz w:val="24"/>
          <w:lang w:val="en-US"/>
        </w:rPr>
        <w:t xml:space="preserve"> Electrical Engineering</w:t>
      </w:r>
    </w:p>
    <w:p w14:paraId="06BE31E9" w14:textId="77777777" w:rsidR="00CF4BA5" w:rsidRPr="00243193" w:rsidRDefault="00CF4BA5" w:rsidP="00666B24">
      <w:pPr>
        <w:jc w:val="center"/>
        <w:rPr>
          <w:sz w:val="24"/>
          <w:lang w:val="en-US"/>
        </w:rPr>
      </w:pPr>
    </w:p>
    <w:p w14:paraId="498D6773" w14:textId="77777777" w:rsidR="00CF4BA5" w:rsidRDefault="00CF4BA5" w:rsidP="00243193">
      <w:pPr>
        <w:jc w:val="center"/>
        <w:rPr>
          <w:sz w:val="24"/>
          <w:lang w:val="en-US"/>
        </w:rPr>
      </w:pPr>
    </w:p>
    <w:p w14:paraId="50C67C45" w14:textId="77777777" w:rsidR="00867AE6" w:rsidRDefault="00867AE6" w:rsidP="00243193">
      <w:pPr>
        <w:jc w:val="center"/>
        <w:rPr>
          <w:sz w:val="24"/>
          <w:lang w:val="en-US"/>
        </w:rPr>
      </w:pPr>
    </w:p>
    <w:p w14:paraId="699A4692" w14:textId="77777777" w:rsidR="00867AE6" w:rsidRDefault="00867AE6" w:rsidP="00243193">
      <w:pPr>
        <w:jc w:val="center"/>
        <w:rPr>
          <w:sz w:val="24"/>
          <w:lang w:val="en-US"/>
        </w:rPr>
      </w:pPr>
    </w:p>
    <w:p w14:paraId="5E923145" w14:textId="77777777" w:rsidR="00867AE6" w:rsidRPr="00243193" w:rsidRDefault="00867AE6" w:rsidP="00243193">
      <w:pPr>
        <w:jc w:val="center"/>
        <w:rPr>
          <w:sz w:val="24"/>
          <w:lang w:val="en-US"/>
        </w:rPr>
      </w:pPr>
    </w:p>
    <w:p w14:paraId="297902ED" w14:textId="77777777" w:rsidR="00CF4BA5" w:rsidRPr="00CF4BA5" w:rsidRDefault="00CF4BA5" w:rsidP="00592001">
      <w:pPr>
        <w:autoSpaceDE w:val="0"/>
        <w:autoSpaceDN w:val="0"/>
        <w:adjustRightInd w:val="0"/>
        <w:jc w:val="center"/>
        <w:rPr>
          <w:rFonts w:cs="Calibri"/>
          <w:sz w:val="36"/>
          <w:szCs w:val="36"/>
          <w:lang w:val="en-US"/>
        </w:rPr>
      </w:pPr>
    </w:p>
    <w:p w14:paraId="2272164A" w14:textId="39C5D06B" w:rsidR="00592001" w:rsidRPr="00CF4BA5" w:rsidRDefault="00541E87" w:rsidP="00592001">
      <w:pPr>
        <w:autoSpaceDE w:val="0"/>
        <w:autoSpaceDN w:val="0"/>
        <w:adjustRightInd w:val="0"/>
        <w:jc w:val="center"/>
        <w:rPr>
          <w:rFonts w:cs="Calibri"/>
          <w:b/>
          <w:bCs/>
          <w:sz w:val="42"/>
          <w:szCs w:val="42"/>
          <w:lang w:val="en-US"/>
        </w:rPr>
      </w:pPr>
      <w:r w:rsidRPr="00541E87">
        <w:rPr>
          <w:rFonts w:cs="Calibri"/>
          <w:b/>
          <w:bCs/>
          <w:sz w:val="42"/>
          <w:szCs w:val="42"/>
          <w:lang w:val="en-US"/>
        </w:rPr>
        <w:t xml:space="preserve">AI-Assisted Model Integrity for Digital Engineering: </w:t>
      </w:r>
      <w:r w:rsidR="00CB540B">
        <w:rPr>
          <w:rFonts w:cs="Calibri"/>
          <w:b/>
          <w:bCs/>
          <w:sz w:val="42"/>
          <w:szCs w:val="42"/>
          <w:lang w:val="en-US"/>
        </w:rPr>
        <w:t xml:space="preserve">A Failure Mode &amp; </w:t>
      </w:r>
      <w:r w:rsidR="00C7735C">
        <w:rPr>
          <w:rFonts w:cs="Calibri"/>
          <w:b/>
          <w:bCs/>
          <w:sz w:val="42"/>
          <w:szCs w:val="42"/>
          <w:lang w:val="en-US"/>
        </w:rPr>
        <w:t xml:space="preserve">Effect </w:t>
      </w:r>
      <w:r w:rsidR="00CB540B">
        <w:rPr>
          <w:rFonts w:cs="Calibri"/>
          <w:b/>
          <w:bCs/>
          <w:sz w:val="42"/>
          <w:szCs w:val="42"/>
          <w:lang w:val="en-US"/>
        </w:rPr>
        <w:t xml:space="preserve">Analysis </w:t>
      </w:r>
      <w:r w:rsidRPr="00541E87">
        <w:rPr>
          <w:rFonts w:cs="Calibri"/>
          <w:b/>
          <w:bCs/>
          <w:sz w:val="42"/>
          <w:szCs w:val="42"/>
          <w:lang w:val="en-US"/>
        </w:rPr>
        <w:t>Case Study</w:t>
      </w:r>
    </w:p>
    <w:p w14:paraId="0DCDE6B5" w14:textId="77777777" w:rsidR="00CF4BA5" w:rsidRPr="006243BE" w:rsidRDefault="00CF4BA5" w:rsidP="00243193">
      <w:pPr>
        <w:jc w:val="center"/>
        <w:rPr>
          <w:lang w:val="en-US"/>
        </w:rPr>
      </w:pPr>
    </w:p>
    <w:p w14:paraId="2F186EB8" w14:textId="77777777" w:rsidR="00CF4BA5" w:rsidRDefault="00CF4BA5" w:rsidP="00592001">
      <w:pPr>
        <w:autoSpaceDE w:val="0"/>
        <w:autoSpaceDN w:val="0"/>
        <w:adjustRightInd w:val="0"/>
        <w:jc w:val="center"/>
        <w:rPr>
          <w:rFonts w:cs="Calibri"/>
          <w:sz w:val="28"/>
          <w:szCs w:val="28"/>
          <w:lang w:val="en-US"/>
        </w:rPr>
      </w:pPr>
    </w:p>
    <w:p w14:paraId="575C4ED3" w14:textId="77777777" w:rsidR="00592001" w:rsidRPr="00592001" w:rsidRDefault="00CB65DF" w:rsidP="00592001">
      <w:pPr>
        <w:autoSpaceDE w:val="0"/>
        <w:autoSpaceDN w:val="0"/>
        <w:adjustRightInd w:val="0"/>
        <w:jc w:val="center"/>
        <w:rPr>
          <w:rFonts w:cs="Calibri"/>
          <w:sz w:val="28"/>
          <w:szCs w:val="28"/>
          <w:lang w:val="en-US"/>
        </w:rPr>
      </w:pPr>
      <w:r>
        <w:rPr>
          <w:rFonts w:cs="Calibri"/>
          <w:sz w:val="28"/>
          <w:szCs w:val="28"/>
          <w:lang w:val="en-US"/>
        </w:rPr>
        <w:t>by</w:t>
      </w:r>
    </w:p>
    <w:p w14:paraId="0B48E785" w14:textId="77777777" w:rsidR="00CF4BA5" w:rsidRPr="00243193" w:rsidRDefault="00CF4BA5" w:rsidP="00592001">
      <w:pPr>
        <w:autoSpaceDE w:val="0"/>
        <w:autoSpaceDN w:val="0"/>
        <w:adjustRightInd w:val="0"/>
        <w:jc w:val="center"/>
        <w:rPr>
          <w:rFonts w:cs="Calibri"/>
          <w:sz w:val="24"/>
          <w:lang w:val="en-US"/>
        </w:rPr>
      </w:pPr>
    </w:p>
    <w:p w14:paraId="06E69E41" w14:textId="77777777" w:rsidR="00CF4BA5" w:rsidRPr="00243193" w:rsidRDefault="00CF4BA5" w:rsidP="00592001">
      <w:pPr>
        <w:autoSpaceDE w:val="0"/>
        <w:autoSpaceDN w:val="0"/>
        <w:adjustRightInd w:val="0"/>
        <w:jc w:val="center"/>
        <w:rPr>
          <w:rFonts w:cs="Calibri"/>
          <w:sz w:val="24"/>
          <w:lang w:val="en-US"/>
        </w:rPr>
      </w:pPr>
    </w:p>
    <w:p w14:paraId="5851DB49" w14:textId="08A4B14C" w:rsidR="00CB65DF" w:rsidRDefault="00541E87" w:rsidP="00CB65DF">
      <w:pPr>
        <w:autoSpaceDE w:val="0"/>
        <w:autoSpaceDN w:val="0"/>
        <w:adjustRightInd w:val="0"/>
        <w:jc w:val="center"/>
        <w:rPr>
          <w:rFonts w:cs="Calibri"/>
          <w:b/>
          <w:bCs/>
          <w:sz w:val="36"/>
          <w:szCs w:val="36"/>
          <w:lang w:val="en-US"/>
        </w:rPr>
      </w:pPr>
      <w:r>
        <w:rPr>
          <w:rFonts w:cs="Calibri"/>
          <w:b/>
          <w:bCs/>
          <w:sz w:val="36"/>
          <w:szCs w:val="36"/>
          <w:lang w:val="en-US"/>
        </w:rPr>
        <w:t>S.S. Moosavi Lar</w:t>
      </w:r>
    </w:p>
    <w:p w14:paraId="575657C9" w14:textId="77777777" w:rsidR="00CB65DF" w:rsidRDefault="00CB65DF" w:rsidP="00CB65DF">
      <w:pPr>
        <w:autoSpaceDE w:val="0"/>
        <w:autoSpaceDN w:val="0"/>
        <w:adjustRightInd w:val="0"/>
        <w:jc w:val="center"/>
        <w:rPr>
          <w:rFonts w:cs="Calibri"/>
          <w:b/>
          <w:bCs/>
          <w:sz w:val="36"/>
          <w:szCs w:val="36"/>
          <w:lang w:val="en-US"/>
        </w:rPr>
      </w:pPr>
    </w:p>
    <w:p w14:paraId="267292D0" w14:textId="77777777" w:rsidR="00CB65DF" w:rsidRDefault="00CB65DF" w:rsidP="00CB65DF">
      <w:pPr>
        <w:autoSpaceDE w:val="0"/>
        <w:autoSpaceDN w:val="0"/>
        <w:adjustRightInd w:val="0"/>
        <w:jc w:val="center"/>
        <w:rPr>
          <w:rFonts w:cs="Calibri"/>
          <w:b/>
          <w:bCs/>
          <w:sz w:val="36"/>
          <w:szCs w:val="36"/>
          <w:lang w:val="en-US"/>
        </w:rPr>
      </w:pPr>
    </w:p>
    <w:p w14:paraId="1476F268" w14:textId="77777777" w:rsidR="00CB65DF" w:rsidRPr="00CB65DF" w:rsidRDefault="00CB65DF" w:rsidP="00CB65DF">
      <w:pPr>
        <w:autoSpaceDE w:val="0"/>
        <w:autoSpaceDN w:val="0"/>
        <w:adjustRightInd w:val="0"/>
        <w:jc w:val="center"/>
        <w:rPr>
          <w:rFonts w:cs="Calibri"/>
          <w:sz w:val="36"/>
          <w:szCs w:val="36"/>
          <w:lang w:val="en-US"/>
        </w:rPr>
      </w:pPr>
      <w:r w:rsidRPr="00CB65DF">
        <w:rPr>
          <w:rFonts w:cs="Calibri"/>
          <w:sz w:val="36"/>
          <w:szCs w:val="36"/>
          <w:lang w:val="en-US"/>
        </w:rPr>
        <w:t>MSC THESIS</w:t>
      </w:r>
    </w:p>
    <w:p w14:paraId="323E4624" w14:textId="77777777" w:rsidR="00CF4BA5" w:rsidRPr="00243193" w:rsidRDefault="00CF4BA5" w:rsidP="00592001">
      <w:pPr>
        <w:autoSpaceDE w:val="0"/>
        <w:autoSpaceDN w:val="0"/>
        <w:adjustRightInd w:val="0"/>
        <w:jc w:val="center"/>
        <w:rPr>
          <w:rFonts w:cs="Calibri"/>
          <w:sz w:val="24"/>
          <w:lang w:val="en-US"/>
        </w:rPr>
      </w:pPr>
    </w:p>
    <w:p w14:paraId="1A159C10" w14:textId="77777777" w:rsidR="00CB242E" w:rsidRDefault="00CB242E" w:rsidP="00CB65DF">
      <w:pPr>
        <w:autoSpaceDE w:val="0"/>
        <w:autoSpaceDN w:val="0"/>
        <w:adjustRightInd w:val="0"/>
        <w:jc w:val="left"/>
        <w:rPr>
          <w:rFonts w:cs="Calibri"/>
          <w:szCs w:val="20"/>
          <w:lang w:val="en-US"/>
        </w:rPr>
      </w:pPr>
    </w:p>
    <w:p w14:paraId="4A10C224" w14:textId="77777777" w:rsidR="00CB242E" w:rsidRDefault="00CB242E" w:rsidP="00CB65DF">
      <w:pPr>
        <w:autoSpaceDE w:val="0"/>
        <w:autoSpaceDN w:val="0"/>
        <w:adjustRightInd w:val="0"/>
        <w:jc w:val="left"/>
        <w:rPr>
          <w:rFonts w:cs="Calibri"/>
          <w:szCs w:val="20"/>
          <w:lang w:val="en-US"/>
        </w:rPr>
      </w:pPr>
    </w:p>
    <w:p w14:paraId="7FF4BEFC" w14:textId="77777777" w:rsidR="00CB242E" w:rsidRDefault="00CB242E" w:rsidP="00CB65DF">
      <w:pPr>
        <w:autoSpaceDE w:val="0"/>
        <w:autoSpaceDN w:val="0"/>
        <w:adjustRightInd w:val="0"/>
        <w:jc w:val="left"/>
        <w:rPr>
          <w:rFonts w:cs="Calibri"/>
          <w:szCs w:val="20"/>
          <w:lang w:val="en-US"/>
        </w:rPr>
      </w:pPr>
    </w:p>
    <w:p w14:paraId="6B4FB691" w14:textId="77777777" w:rsidR="00CB242E" w:rsidRDefault="00CB242E" w:rsidP="00CB65DF">
      <w:pPr>
        <w:autoSpaceDE w:val="0"/>
        <w:autoSpaceDN w:val="0"/>
        <w:adjustRightInd w:val="0"/>
        <w:jc w:val="left"/>
        <w:rPr>
          <w:rFonts w:cs="Calibri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693"/>
        <w:gridCol w:w="1701"/>
        <w:gridCol w:w="2519"/>
      </w:tblGrid>
      <w:tr w:rsidR="0071675B" w14:paraId="2F934248" w14:textId="77777777" w:rsidTr="0071675B">
        <w:tc>
          <w:tcPr>
            <w:tcW w:w="4218" w:type="dxa"/>
            <w:gridSpan w:val="2"/>
            <w:tcMar>
              <w:left w:w="0" w:type="dxa"/>
              <w:right w:w="0" w:type="dxa"/>
            </w:tcMar>
          </w:tcPr>
          <w:p w14:paraId="6C1BBD9A" w14:textId="77777777" w:rsidR="0071675B" w:rsidRPr="00867AE6" w:rsidRDefault="0071675B" w:rsidP="00867AE6">
            <w:pPr>
              <w:rPr>
                <w:b/>
                <w:bCs/>
                <w:lang w:val="en-US"/>
              </w:rPr>
            </w:pPr>
            <w:r w:rsidRPr="00867AE6">
              <w:rPr>
                <w:b/>
                <w:bCs/>
              </w:rPr>
              <w:t>Assessment committee</w:t>
            </w:r>
          </w:p>
        </w:tc>
        <w:tc>
          <w:tcPr>
            <w:tcW w:w="4220" w:type="dxa"/>
            <w:gridSpan w:val="2"/>
            <w:tcMar>
              <w:left w:w="0" w:type="dxa"/>
              <w:right w:w="0" w:type="dxa"/>
            </w:tcMar>
          </w:tcPr>
          <w:p w14:paraId="7F45B08E" w14:textId="77777777" w:rsidR="0071675B" w:rsidRPr="00867AE6" w:rsidRDefault="0071675B" w:rsidP="00867AE6">
            <w:pPr>
              <w:rPr>
                <w:b/>
                <w:bCs/>
                <w:lang w:val="en-US"/>
              </w:rPr>
            </w:pPr>
            <w:r w:rsidRPr="00867AE6">
              <w:rPr>
                <w:b/>
                <w:bCs/>
              </w:rPr>
              <w:t>Graduation</w:t>
            </w:r>
          </w:p>
        </w:tc>
      </w:tr>
      <w:tr w:rsidR="00CB65DF" w14:paraId="4D8AA9B3" w14:textId="77777777" w:rsidTr="0071675B">
        <w:tc>
          <w:tcPr>
            <w:tcW w:w="1843" w:type="dxa"/>
            <w:tcMar>
              <w:left w:w="0" w:type="dxa"/>
              <w:right w:w="0" w:type="dxa"/>
            </w:tcMar>
          </w:tcPr>
          <w:p w14:paraId="3F628006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Member 1 (chair):</w:t>
            </w:r>
          </w:p>
          <w:p w14:paraId="40D6450A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Member 2:</w:t>
            </w:r>
          </w:p>
          <w:p w14:paraId="772368D2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Member 3</w:t>
            </w:r>
          </w:p>
          <w:p w14:paraId="2479387A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Member 4</w:t>
            </w:r>
          </w:p>
          <w:p w14:paraId="59786148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Advisory member 1:</w:t>
            </w:r>
          </w:p>
          <w:p w14:paraId="7A38F380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t>Advisory member 2:</w:t>
            </w:r>
          </w:p>
        </w:tc>
        <w:tc>
          <w:tcPr>
            <w:tcW w:w="2693" w:type="dxa"/>
            <w:tcMar>
              <w:left w:w="0" w:type="dxa"/>
              <w:right w:w="0" w:type="dxa"/>
            </w:tcMar>
          </w:tcPr>
          <w:p w14:paraId="75E2685D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title(s), initial(s), surname</w:t>
            </w:r>
          </w:p>
          <w:p w14:paraId="09CAA329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title(s), initial(s), surname</w:t>
            </w:r>
          </w:p>
          <w:p w14:paraId="3DE21A9C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title(s), initial(s), surname</w:t>
            </w:r>
          </w:p>
          <w:p w14:paraId="2623ADC9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title(s), initial(s), surname</w:t>
            </w:r>
          </w:p>
          <w:p w14:paraId="41CECD10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title(s), initial(s), surname</w:t>
            </w:r>
          </w:p>
          <w:p w14:paraId="359DBEDF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title(s), initial(s), surname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</w:tcPr>
          <w:p w14:paraId="7FB0459A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Program:</w:t>
            </w:r>
          </w:p>
          <w:p w14:paraId="286B27EC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Capacity group:</w:t>
            </w:r>
          </w:p>
          <w:p w14:paraId="31E74FB1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Supervisor:</w:t>
            </w:r>
          </w:p>
          <w:p w14:paraId="11E913AB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Date of defense:</w:t>
            </w:r>
          </w:p>
          <w:p w14:paraId="35A43CD8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rPr>
                <w:lang w:val="en-US"/>
              </w:rPr>
              <w:t>Student ID:</w:t>
            </w:r>
          </w:p>
          <w:p w14:paraId="78BF0D5F" w14:textId="77777777" w:rsidR="00CB65DF" w:rsidRPr="00867AE6" w:rsidRDefault="00CB65DF" w:rsidP="00867AE6">
            <w:pPr>
              <w:rPr>
                <w:lang w:val="en-US"/>
              </w:rPr>
            </w:pPr>
            <w:r w:rsidRPr="00867AE6">
              <w:rPr>
                <w:lang w:val="en-US"/>
              </w:rPr>
              <w:t>Study load (ECTS):</w:t>
            </w:r>
          </w:p>
          <w:p w14:paraId="5470ECB9" w14:textId="77777777" w:rsidR="00CB65DF" w:rsidRPr="0071675B" w:rsidRDefault="00CB65DF" w:rsidP="00867AE6">
            <w:pPr>
              <w:rPr>
                <w:lang w:val="en-US"/>
              </w:rPr>
            </w:pPr>
            <w:r w:rsidRPr="0071675B">
              <w:t>Track:</w:t>
            </w:r>
          </w:p>
        </w:tc>
        <w:tc>
          <w:tcPr>
            <w:tcW w:w="2110" w:type="dxa"/>
            <w:tcMar>
              <w:left w:w="0" w:type="dxa"/>
              <w:right w:w="0" w:type="dxa"/>
            </w:tcMar>
          </w:tcPr>
          <w:p w14:paraId="0B364EC0" w14:textId="46487226" w:rsidR="00CB65DF" w:rsidRPr="0071675B" w:rsidRDefault="00541E87" w:rsidP="00867AE6">
            <w:pPr>
              <w:rPr>
                <w:lang w:val="en-US"/>
              </w:rPr>
            </w:pPr>
            <w:r>
              <w:rPr>
                <w:lang w:val="en-US"/>
              </w:rPr>
              <w:t>Ai &amp; Engineering Systems</w:t>
            </w:r>
          </w:p>
          <w:p w14:paraId="3D77D18D" w14:textId="47C46187" w:rsidR="0071675B" w:rsidRPr="0071675B" w:rsidRDefault="00541E87" w:rsidP="00867AE6">
            <w:pPr>
              <w:rPr>
                <w:lang w:val="en-US"/>
              </w:rPr>
            </w:pPr>
            <w:r w:rsidRPr="00541E87">
              <w:rPr>
                <w:lang w:val="en-US"/>
              </w:rPr>
              <w:t>Control Systems Technology</w:t>
            </w:r>
          </w:p>
          <w:p w14:paraId="38AED1BC" w14:textId="476AF8D9" w:rsidR="0071675B" w:rsidRPr="0071675B" w:rsidRDefault="00541E87" w:rsidP="00867AE6">
            <w:pPr>
              <w:rPr>
                <w:lang w:val="en-US"/>
              </w:rPr>
            </w:pPr>
            <w:r>
              <w:rPr>
                <w:lang w:val="en-US"/>
              </w:rPr>
              <w:t>dr</w:t>
            </w:r>
            <w:r w:rsidR="0071675B" w:rsidRPr="0071675B">
              <w:rPr>
                <w:lang w:val="en-US"/>
              </w:rPr>
              <w:t xml:space="preserve">, </w:t>
            </w:r>
            <w:r>
              <w:rPr>
                <w:lang w:val="en-US"/>
              </w:rPr>
              <w:t>l.f.p</w:t>
            </w:r>
            <w:r w:rsidR="0071675B" w:rsidRPr="0071675B">
              <w:rPr>
                <w:lang w:val="en-US"/>
              </w:rPr>
              <w:t xml:space="preserve">, </w:t>
            </w:r>
            <w:r>
              <w:rPr>
                <w:lang w:val="en-US"/>
              </w:rPr>
              <w:t>Etman</w:t>
            </w:r>
          </w:p>
          <w:p w14:paraId="25B0E606" w14:textId="6076D2E2" w:rsidR="0071675B" w:rsidRPr="0071675B" w:rsidRDefault="00541E87" w:rsidP="00867AE6">
            <w:pPr>
              <w:rPr>
                <w:lang w:val="en-US"/>
              </w:rPr>
            </w:pPr>
            <w:r>
              <w:rPr>
                <w:lang w:val="en-US"/>
              </w:rPr>
              <w:t>June</w:t>
            </w:r>
            <w:r w:rsidR="0071675B" w:rsidRPr="0071675B">
              <w:rPr>
                <w:lang w:val="en-US"/>
              </w:rPr>
              <w:t xml:space="preserve"> 1</w:t>
            </w:r>
            <w:r>
              <w:rPr>
                <w:lang w:val="en-US"/>
              </w:rPr>
              <w:t>5</w:t>
            </w:r>
            <w:r w:rsidR="0071675B" w:rsidRPr="0071675B">
              <w:rPr>
                <w:lang w:val="en-US"/>
              </w:rPr>
              <w:t>, 202</w:t>
            </w:r>
            <w:r>
              <w:rPr>
                <w:lang w:val="en-US"/>
              </w:rPr>
              <w:t>6</w:t>
            </w:r>
          </w:p>
          <w:p w14:paraId="0E754E06" w14:textId="0B5C2180" w:rsidR="0071675B" w:rsidRPr="0071675B" w:rsidRDefault="00541E87" w:rsidP="00867AE6">
            <w:pPr>
              <w:rPr>
                <w:lang w:val="en-US"/>
              </w:rPr>
            </w:pPr>
            <w:r>
              <w:rPr>
                <w:lang w:val="en-US"/>
              </w:rPr>
              <w:t>2139901</w:t>
            </w:r>
          </w:p>
          <w:p w14:paraId="453EE77D" w14:textId="4F256593" w:rsidR="0071675B" w:rsidRPr="0071675B" w:rsidRDefault="00541E87" w:rsidP="00867AE6">
            <w:r>
              <w:t>45</w:t>
            </w:r>
          </w:p>
          <w:p w14:paraId="19437FCD" w14:textId="6CB5F628" w:rsidR="0071675B" w:rsidRPr="0071675B" w:rsidRDefault="00541E87" w:rsidP="00867AE6">
            <w:pPr>
              <w:rPr>
                <w:lang w:val="en-US"/>
              </w:rPr>
            </w:pPr>
            <w:r>
              <w:t>Manufacturing Systems</w:t>
            </w:r>
          </w:p>
        </w:tc>
      </w:tr>
    </w:tbl>
    <w:p w14:paraId="5B9D03C7" w14:textId="77777777" w:rsidR="00CB65DF" w:rsidRDefault="00CB65DF" w:rsidP="00867AE6">
      <w:pPr>
        <w:rPr>
          <w:rFonts w:cs="Calibri"/>
          <w:lang w:val="en-US"/>
        </w:rPr>
      </w:pPr>
    </w:p>
    <w:p w14:paraId="31A6DBA2" w14:textId="77777777" w:rsidR="00CB65DF" w:rsidRDefault="00CB65DF" w:rsidP="00867AE6">
      <w:pPr>
        <w:rPr>
          <w:rFonts w:cs="Calibri"/>
          <w:lang w:val="en-US"/>
        </w:rPr>
      </w:pPr>
    </w:p>
    <w:p w14:paraId="0C231ED2" w14:textId="77777777" w:rsidR="00CB65DF" w:rsidRDefault="00996084" w:rsidP="00867AE6">
      <w:pPr>
        <w:rPr>
          <w:rFonts w:cs="Calibri"/>
          <w:lang w:val="en-US"/>
        </w:rPr>
      </w:pPr>
      <w:r w:rsidRPr="00996084">
        <w:rPr>
          <w:rFonts w:cs="Calibri"/>
          <w:lang w:val="en-US"/>
        </w:rPr>
        <w:t>This thesis is public and Open Access</w:t>
      </w:r>
      <w:r w:rsidR="00CB65DF" w:rsidRPr="00CB65DF">
        <w:rPr>
          <w:rFonts w:cs="Calibri"/>
          <w:lang w:val="en-US"/>
        </w:rPr>
        <w:t>.</w:t>
      </w:r>
    </w:p>
    <w:p w14:paraId="3A620D92" w14:textId="77777777" w:rsidR="00CB65DF" w:rsidRPr="00CB65DF" w:rsidRDefault="00CB65DF" w:rsidP="00867AE6">
      <w:pPr>
        <w:rPr>
          <w:rFonts w:cs="Calibri"/>
          <w:lang w:val="en-US"/>
        </w:rPr>
      </w:pPr>
    </w:p>
    <w:p w14:paraId="5EAF651E" w14:textId="77777777" w:rsidR="00CB65DF" w:rsidRPr="00CB65DF" w:rsidRDefault="00CB65DF" w:rsidP="00867AE6">
      <w:pPr>
        <w:rPr>
          <w:rFonts w:cs="Calibri"/>
          <w:lang w:val="en-US"/>
        </w:rPr>
      </w:pPr>
      <w:r w:rsidRPr="00CB65DF">
        <w:rPr>
          <w:rFonts w:cs="Calibri"/>
          <w:lang w:val="en-US"/>
        </w:rPr>
        <w:t>This thesis has been realized in accordance with the regulations as stated in the TU/e Code of Scientific</w:t>
      </w:r>
      <w:r>
        <w:rPr>
          <w:rFonts w:cs="Calibri"/>
          <w:lang w:val="en-US"/>
        </w:rPr>
        <w:t xml:space="preserve"> </w:t>
      </w:r>
      <w:r w:rsidRPr="00CB65DF">
        <w:rPr>
          <w:rFonts w:cs="Calibri"/>
          <w:lang w:val="en-US"/>
        </w:rPr>
        <w:t>Conduct.</w:t>
      </w:r>
    </w:p>
    <w:p w14:paraId="09C709E4" w14:textId="77777777" w:rsidR="00CB65DF" w:rsidRDefault="00CB65DF" w:rsidP="00867AE6">
      <w:pPr>
        <w:rPr>
          <w:rFonts w:cs="Calibri"/>
          <w:lang w:val="en-US"/>
        </w:rPr>
      </w:pPr>
    </w:p>
    <w:p w14:paraId="33D32913" w14:textId="77777777" w:rsidR="00E92306" w:rsidRPr="00CB65DF" w:rsidRDefault="00CB65DF" w:rsidP="00867AE6">
      <w:pPr>
        <w:rPr>
          <w:rFonts w:cs="Calibri"/>
          <w:lang w:val="en-US"/>
        </w:rPr>
      </w:pPr>
      <w:r w:rsidRPr="00CB65DF">
        <w:rPr>
          <w:rFonts w:cs="Calibri"/>
          <w:lang w:val="en-US"/>
        </w:rPr>
        <w:t>Disclaimer: the Department of [department name]</w:t>
      </w:r>
      <w:r>
        <w:rPr>
          <w:rFonts w:cs="Calibri"/>
          <w:lang w:val="en-US"/>
        </w:rPr>
        <w:t xml:space="preserve"> </w:t>
      </w:r>
      <w:r w:rsidRPr="00CB65DF">
        <w:rPr>
          <w:rFonts w:cs="Calibri"/>
          <w:lang w:val="en-US"/>
        </w:rPr>
        <w:t>of the Eindhoven University of Technology accepts no</w:t>
      </w:r>
      <w:r>
        <w:rPr>
          <w:rFonts w:cs="Calibri"/>
          <w:lang w:val="en-US"/>
        </w:rPr>
        <w:t xml:space="preserve"> </w:t>
      </w:r>
      <w:r w:rsidRPr="00CB65DF">
        <w:rPr>
          <w:rFonts w:cs="Calibri"/>
          <w:lang w:val="en-US"/>
        </w:rPr>
        <w:t>responsibility for the contents of MSc theses or practical training reports.</w:t>
      </w:r>
    </w:p>
    <w:p w14:paraId="46DB8F0D" w14:textId="77777777" w:rsidR="00F91397" w:rsidRPr="00185706" w:rsidRDefault="00F91397" w:rsidP="00E215EC">
      <w:pPr>
        <w:rPr>
          <w:lang w:val="en-US"/>
        </w:rPr>
      </w:pPr>
    </w:p>
    <w:p w14:paraId="700BB4B2" w14:textId="77777777" w:rsidR="00E92306" w:rsidRPr="00185706" w:rsidRDefault="00E92306" w:rsidP="00592001">
      <w:pPr>
        <w:jc w:val="center"/>
        <w:rPr>
          <w:rFonts w:cs="Calibri"/>
          <w:lang w:val="en-US"/>
        </w:rPr>
        <w:sectPr w:rsidR="00E92306" w:rsidRPr="00185706" w:rsidSect="0071675B">
          <w:pgSz w:w="11906" w:h="16838"/>
          <w:pgMar w:top="2353" w:right="1644" w:bottom="1644" w:left="1814" w:header="709" w:footer="709" w:gutter="0"/>
          <w:cols w:space="708"/>
          <w:docGrid w:linePitch="360"/>
        </w:sectPr>
      </w:pPr>
    </w:p>
    <w:p w14:paraId="0C1FFBBD" w14:textId="77777777" w:rsidR="00E92306" w:rsidRPr="00E215EC" w:rsidRDefault="00F773C4" w:rsidP="00E215EC">
      <w:pPr>
        <w:pStyle w:val="Heading1"/>
      </w:pPr>
      <w:bookmarkStart w:id="0" w:name="_Toc228125936"/>
      <w:r w:rsidRPr="00E215EC">
        <w:lastRenderedPageBreak/>
        <w:t>Abstract</w:t>
      </w:r>
      <w:bookmarkEnd w:id="0"/>
    </w:p>
    <w:p w14:paraId="42094ADE" w14:textId="77777777" w:rsidR="00BE1AE1" w:rsidRDefault="00DA770A" w:rsidP="00E215EC">
      <w:pPr>
        <w:rPr>
          <w:lang w:val="en-US"/>
        </w:rPr>
      </w:pPr>
      <w:r w:rsidRPr="00DA770A">
        <w:rPr>
          <w:lang w:val="en-US"/>
        </w:rPr>
        <w:t>THIS IS MY ABSTRACT</w:t>
      </w:r>
    </w:p>
    <w:p w14:paraId="7989EBE1" w14:textId="77777777" w:rsidR="00DA770A" w:rsidRPr="00185706" w:rsidRDefault="00DA770A" w:rsidP="00E215EC">
      <w:pPr>
        <w:rPr>
          <w:lang w:val="en-US"/>
        </w:rPr>
      </w:pPr>
    </w:p>
    <w:p w14:paraId="3B2B10A6" w14:textId="77777777" w:rsidR="00BE1AE1" w:rsidRPr="00185706" w:rsidRDefault="00BE1AE1" w:rsidP="00E215EC">
      <w:pPr>
        <w:rPr>
          <w:lang w:val="en-US"/>
        </w:rPr>
      </w:pPr>
    </w:p>
    <w:p w14:paraId="7E2A7828" w14:textId="77777777" w:rsidR="00BE1AE1" w:rsidRPr="00185706" w:rsidRDefault="00BE1AE1" w:rsidP="007A5ACA">
      <w:pPr>
        <w:rPr>
          <w:rFonts w:cs="Calibri"/>
          <w:szCs w:val="20"/>
          <w:lang w:val="en-US"/>
        </w:rPr>
        <w:sectPr w:rsidR="00BE1AE1" w:rsidRPr="00185706" w:rsidSect="0071675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oddPage"/>
          <w:pgSz w:w="11906" w:h="16838"/>
          <w:pgMar w:top="2353" w:right="1644" w:bottom="1644" w:left="1814" w:header="709" w:footer="1134" w:gutter="0"/>
          <w:pgNumType w:fmt="lowerRoman"/>
          <w:cols w:space="708"/>
          <w:titlePg/>
          <w:docGrid w:linePitch="360"/>
        </w:sectPr>
      </w:pPr>
    </w:p>
    <w:p w14:paraId="3E509E27" w14:textId="77777777" w:rsidR="00DE36E2" w:rsidRPr="00DE36E2" w:rsidRDefault="00DE36E2" w:rsidP="00F264AF">
      <w:pPr>
        <w:pStyle w:val="Heading1"/>
      </w:pPr>
      <w:bookmarkStart w:id="1" w:name="_Toc228125937"/>
      <w:r>
        <w:lastRenderedPageBreak/>
        <w:t>Preface</w:t>
      </w:r>
      <w:bookmarkEnd w:id="1"/>
    </w:p>
    <w:p w14:paraId="35D00F2B" w14:textId="204C7437" w:rsidR="00DE36E2" w:rsidRDefault="00C7735C" w:rsidP="00B15A36">
      <w:pPr>
        <w:rPr>
          <w:lang w:val="en-US"/>
        </w:rPr>
      </w:pPr>
      <w:r>
        <w:rPr>
          <w:lang w:val="en-US"/>
        </w:rPr>
        <w:t xml:space="preserve">I’d </w:t>
      </w:r>
    </w:p>
    <w:p w14:paraId="09E2A5AA" w14:textId="77777777" w:rsidR="00B15A36" w:rsidRPr="00591B28" w:rsidRDefault="00B15A36" w:rsidP="00B15A36">
      <w:pPr>
        <w:rPr>
          <w:lang w:val="en-US"/>
        </w:rPr>
      </w:pPr>
    </w:p>
    <w:p w14:paraId="56FA1158" w14:textId="77777777" w:rsidR="00BE1AE1" w:rsidRPr="00DE36E2" w:rsidRDefault="00BE1AE1" w:rsidP="00F264AF">
      <w:pPr>
        <w:rPr>
          <w:lang w:val="en-US"/>
        </w:rPr>
      </w:pPr>
    </w:p>
    <w:p w14:paraId="52784BB6" w14:textId="77777777" w:rsidR="00DE36E2" w:rsidRPr="00DE36E2" w:rsidRDefault="00DE36E2" w:rsidP="007A5ACA">
      <w:pPr>
        <w:rPr>
          <w:rFonts w:cs="Calibri"/>
          <w:szCs w:val="20"/>
          <w:lang w:val="en-US"/>
        </w:rPr>
        <w:sectPr w:rsidR="00DE36E2" w:rsidRPr="00DE36E2" w:rsidSect="0071675B">
          <w:headerReference w:type="even" r:id="rId18"/>
          <w:headerReference w:type="default" r:id="rId19"/>
          <w:headerReference w:type="first" r:id="rId20"/>
          <w:type w:val="oddPage"/>
          <w:pgSz w:w="11906" w:h="16838"/>
          <w:pgMar w:top="2353" w:right="1644" w:bottom="1644" w:left="1814" w:header="709" w:footer="1134" w:gutter="0"/>
          <w:pgNumType w:fmt="lowerRoman"/>
          <w:cols w:space="708"/>
          <w:titlePg/>
          <w:docGrid w:linePitch="360"/>
        </w:sectPr>
      </w:pPr>
    </w:p>
    <w:p w14:paraId="6BFD70C9" w14:textId="77777777" w:rsidR="00DE36E2" w:rsidRPr="00DE36E2" w:rsidRDefault="00DE36E2" w:rsidP="00F264AF">
      <w:pPr>
        <w:pStyle w:val="Heading1"/>
      </w:pPr>
      <w:bookmarkStart w:id="2" w:name="_Toc228125938"/>
      <w:r>
        <w:lastRenderedPageBreak/>
        <w:t>Contents</w:t>
      </w:r>
      <w:bookmarkEnd w:id="2"/>
    </w:p>
    <w:p w14:paraId="0A687B8D" w14:textId="75594C22" w:rsidR="00CB540B" w:rsidRDefault="00FF4AF3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8125936" w:history="1">
        <w:r w:rsidR="00CB540B" w:rsidRPr="00F00E50">
          <w:rPr>
            <w:rStyle w:val="Hyperlink"/>
            <w:noProof/>
          </w:rPr>
          <w:t>Abstract</w:t>
        </w:r>
        <w:r w:rsidR="00CB540B">
          <w:rPr>
            <w:noProof/>
            <w:webHidden/>
          </w:rPr>
          <w:tab/>
        </w:r>
        <w:r w:rsidR="00CB540B">
          <w:rPr>
            <w:noProof/>
            <w:webHidden/>
          </w:rPr>
          <w:fldChar w:fldCharType="begin"/>
        </w:r>
        <w:r w:rsidR="00CB540B">
          <w:rPr>
            <w:noProof/>
            <w:webHidden/>
          </w:rPr>
          <w:instrText xml:space="preserve"> PAGEREF _Toc228125936 \h </w:instrText>
        </w:r>
        <w:r w:rsidR="00CB540B">
          <w:rPr>
            <w:noProof/>
            <w:webHidden/>
          </w:rPr>
        </w:r>
        <w:r w:rsidR="00CB540B">
          <w:rPr>
            <w:noProof/>
            <w:webHidden/>
          </w:rPr>
          <w:fldChar w:fldCharType="separate"/>
        </w:r>
        <w:r w:rsidR="00CB540B">
          <w:rPr>
            <w:noProof/>
            <w:webHidden/>
          </w:rPr>
          <w:t>iii</w:t>
        </w:r>
        <w:r w:rsidR="00CB540B">
          <w:rPr>
            <w:noProof/>
            <w:webHidden/>
          </w:rPr>
          <w:fldChar w:fldCharType="end"/>
        </w:r>
      </w:hyperlink>
    </w:p>
    <w:p w14:paraId="65589741" w14:textId="65C25A2E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37" w:history="1">
        <w:r w:rsidRPr="00F00E50">
          <w:rPr>
            <w:rStyle w:val="Hyperlink"/>
            <w:noProof/>
          </w:rPr>
          <w:t>Preface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12AF79F3" w14:textId="6C49AC51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38" w:history="1">
        <w:r w:rsidRPr="00F00E50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0E610E1" w14:textId="6A52CBFF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39" w:history="1">
        <w:r w:rsidRPr="00F00E50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45226B05" w14:textId="215C67F3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0" w:history="1">
        <w:r w:rsidRPr="00F00E50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54706C37" w14:textId="0D7ED0E5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r w:rsidRPr="00F00E50">
        <w:rPr>
          <w:rStyle w:val="Hyperlink"/>
          <w:noProof/>
        </w:rPr>
        <w:fldChar w:fldCharType="begin"/>
      </w:r>
      <w:r w:rsidRPr="00F00E50">
        <w:rPr>
          <w:rStyle w:val="Hyperlink"/>
          <w:noProof/>
        </w:rPr>
        <w:instrText xml:space="preserve"> </w:instrText>
      </w:r>
      <w:r>
        <w:rPr>
          <w:noProof/>
        </w:rPr>
        <w:instrText>HYPERLINK \l "_Toc228125941"</w:instrText>
      </w:r>
      <w:r w:rsidRPr="00F00E50">
        <w:rPr>
          <w:rStyle w:val="Hyperlink"/>
          <w:noProof/>
        </w:rPr>
        <w:instrText xml:space="preserve"> </w:instrText>
      </w:r>
      <w:r w:rsidRPr="00F00E50">
        <w:rPr>
          <w:rStyle w:val="Hyperlink"/>
          <w:noProof/>
        </w:rPr>
      </w:r>
      <w:r w:rsidRPr="00F00E50">
        <w:rPr>
          <w:rStyle w:val="Hyperlink"/>
          <w:noProof/>
        </w:rPr>
        <w:fldChar w:fldCharType="separate"/>
      </w:r>
      <w:r w:rsidRPr="00F00E50">
        <w:rPr>
          <w:rStyle w:val="Hyperlink"/>
          <w:noProof/>
        </w:rPr>
        <w:t>Listings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_Toc228125941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xiii</w:t>
      </w:r>
      <w:r>
        <w:rPr>
          <w:noProof/>
          <w:webHidden/>
        </w:rPr>
        <w:fldChar w:fldCharType="end"/>
      </w:r>
      <w:r w:rsidRPr="00F00E50">
        <w:rPr>
          <w:rStyle w:val="Hyperlink"/>
          <w:noProof/>
        </w:rPr>
        <w:fldChar w:fldCharType="end"/>
      </w:r>
    </w:p>
    <w:p w14:paraId="77F46C2B" w14:textId="5E44B22C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2" w:history="1">
        <w:r w:rsidRPr="00F00E50">
          <w:rPr>
            <w:rStyle w:val="Hyperlink"/>
            <w:noProof/>
          </w:rPr>
          <w:t>Chapter 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E6A6ED" w14:textId="5D3F809E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3" w:history="1">
        <w:r w:rsidRPr="00F00E50">
          <w:rPr>
            <w:rStyle w:val="Hyperlink"/>
            <w:noProof/>
          </w:rPr>
          <w:t>Chapter 2 Preliminaries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9ED54D" w14:textId="7C1C7CB1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4" w:history="1">
        <w:r w:rsidRPr="00F00E50">
          <w:rPr>
            <w:rStyle w:val="Hyperlink"/>
            <w:noProof/>
          </w:rPr>
          <w:t>Chapter 3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69A08C" w14:textId="51B40E5B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5" w:history="1">
        <w:r w:rsidRPr="00F00E50">
          <w:rPr>
            <w:rStyle w:val="Hyperlink"/>
            <w:noProof/>
          </w:rPr>
          <w:t>Chapter 4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40EFD4" w14:textId="68391B3E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6" w:history="1">
        <w:r w:rsidRPr="00F00E50">
          <w:rPr>
            <w:rStyle w:val="Hyperlink"/>
            <w:noProof/>
          </w:rPr>
          <w:t>Chapter 5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3D711A" w14:textId="61FD5D85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7" w:history="1">
        <w:r w:rsidRPr="00F00E50">
          <w:rPr>
            <w:rStyle w:val="Hyperlink"/>
            <w:noProof/>
          </w:rPr>
          <w:t>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28F187" w14:textId="361FA7BC" w:rsidR="00CB540B" w:rsidRDefault="00CB540B">
      <w:pPr>
        <w:pStyle w:val="TOC1"/>
        <w:tabs>
          <w:tab w:val="right" w:leader="dot" w:pos="8438"/>
        </w:tabs>
        <w:rPr>
          <w:rFonts w:asciiTheme="minorHAnsi" w:eastAsiaTheme="minorEastAsia" w:hAnsiTheme="minorHAnsi"/>
          <w:b w:val="0"/>
          <w:noProof/>
          <w:kern w:val="2"/>
          <w:sz w:val="24"/>
          <w:lang w:val="en-NL"/>
          <w14:ligatures w14:val="standardContextual"/>
        </w:rPr>
      </w:pPr>
      <w:hyperlink w:anchor="_Toc228125948" w:history="1">
        <w:r w:rsidRPr="00F00E50">
          <w:rPr>
            <w:rStyle w:val="Hyperlink"/>
            <w:noProof/>
          </w:rPr>
          <w:t>Appendix A My First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221882" w14:textId="3BC67DEB" w:rsidR="00DE36E2" w:rsidRPr="00822E27" w:rsidRDefault="00FF4AF3" w:rsidP="00F264AF">
      <w:pPr>
        <w:rPr>
          <w:lang w:val="en-US"/>
        </w:rPr>
      </w:pPr>
      <w:r>
        <w:rPr>
          <w:lang w:val="en-US"/>
        </w:rPr>
        <w:fldChar w:fldCharType="end"/>
      </w:r>
    </w:p>
    <w:p w14:paraId="68131D3F" w14:textId="77777777" w:rsidR="00822E27" w:rsidRPr="00822E27" w:rsidRDefault="00822E27" w:rsidP="00F264AF">
      <w:pPr>
        <w:rPr>
          <w:lang w:val="en-US"/>
        </w:rPr>
      </w:pPr>
    </w:p>
    <w:p w14:paraId="4055FAEA" w14:textId="77777777" w:rsidR="00822E27" w:rsidRPr="00822E27" w:rsidRDefault="00822E27" w:rsidP="007A5ACA">
      <w:pPr>
        <w:rPr>
          <w:rFonts w:cs="Calibri"/>
          <w:szCs w:val="20"/>
          <w:lang w:val="en-US"/>
        </w:rPr>
        <w:sectPr w:rsidR="00822E27" w:rsidRPr="00822E27" w:rsidSect="0071675B">
          <w:headerReference w:type="even" r:id="rId21"/>
          <w:headerReference w:type="default" r:id="rId22"/>
          <w:headerReference w:type="first" r:id="rId23"/>
          <w:type w:val="oddPage"/>
          <w:pgSz w:w="11906" w:h="16838"/>
          <w:pgMar w:top="2353" w:right="1644" w:bottom="1644" w:left="1814" w:header="709" w:footer="1134" w:gutter="0"/>
          <w:pgNumType w:fmt="lowerRoman"/>
          <w:cols w:space="708"/>
          <w:titlePg/>
          <w:docGrid w:linePitch="360"/>
        </w:sectPr>
      </w:pPr>
    </w:p>
    <w:p w14:paraId="3D87B49B" w14:textId="77777777" w:rsidR="00822E27" w:rsidRPr="00DE36E2" w:rsidRDefault="00822E27" w:rsidP="00F264AF">
      <w:pPr>
        <w:pStyle w:val="Heading1"/>
      </w:pPr>
      <w:bookmarkStart w:id="3" w:name="_Toc228125939"/>
      <w:r>
        <w:lastRenderedPageBreak/>
        <w:t>List of Figures</w:t>
      </w:r>
      <w:bookmarkEnd w:id="3"/>
    </w:p>
    <w:p w14:paraId="1A2870BB" w14:textId="77777777" w:rsidR="00822E27" w:rsidRDefault="00822E27" w:rsidP="00F264AF">
      <w:pPr>
        <w:rPr>
          <w:lang w:val="en-US"/>
        </w:rPr>
      </w:pPr>
    </w:p>
    <w:p w14:paraId="1C798848" w14:textId="77777777" w:rsidR="00F528EA" w:rsidRPr="00822E27" w:rsidRDefault="00F528EA" w:rsidP="00F264AF">
      <w:pPr>
        <w:rPr>
          <w:lang w:val="en-US"/>
        </w:rPr>
      </w:pPr>
    </w:p>
    <w:p w14:paraId="7D6DFD88" w14:textId="77777777" w:rsidR="00822E27" w:rsidRPr="00822E27" w:rsidRDefault="00822E27" w:rsidP="00F264AF">
      <w:pPr>
        <w:rPr>
          <w:lang w:val="en-US"/>
        </w:rPr>
      </w:pPr>
    </w:p>
    <w:p w14:paraId="7FA44044" w14:textId="77777777" w:rsidR="00822E27" w:rsidRPr="00822E27" w:rsidRDefault="00822E27" w:rsidP="007A5ACA">
      <w:pPr>
        <w:rPr>
          <w:rFonts w:cs="Calibri"/>
          <w:szCs w:val="20"/>
          <w:lang w:val="en-US"/>
        </w:rPr>
        <w:sectPr w:rsidR="00822E27" w:rsidRPr="00822E27" w:rsidSect="0071675B">
          <w:headerReference w:type="even" r:id="rId24"/>
          <w:headerReference w:type="default" r:id="rId25"/>
          <w:headerReference w:type="first" r:id="rId26"/>
          <w:type w:val="oddPage"/>
          <w:pgSz w:w="11906" w:h="16838"/>
          <w:pgMar w:top="2353" w:right="1644" w:bottom="1644" w:left="1814" w:header="709" w:footer="1134" w:gutter="0"/>
          <w:pgNumType w:fmt="lowerRoman"/>
          <w:cols w:space="708"/>
          <w:titlePg/>
          <w:docGrid w:linePitch="360"/>
        </w:sectPr>
      </w:pPr>
    </w:p>
    <w:p w14:paraId="5B426644" w14:textId="77777777" w:rsidR="00822E27" w:rsidRPr="00F264AF" w:rsidRDefault="00822E27" w:rsidP="00F264AF">
      <w:pPr>
        <w:pStyle w:val="Heading1"/>
      </w:pPr>
      <w:bookmarkStart w:id="4" w:name="_Toc228125940"/>
      <w:r w:rsidRPr="00F264AF">
        <w:lastRenderedPageBreak/>
        <w:t>List of Tables</w:t>
      </w:r>
      <w:bookmarkEnd w:id="4"/>
    </w:p>
    <w:p w14:paraId="1D5A1865" w14:textId="77777777" w:rsidR="00822E27" w:rsidRDefault="00822E27" w:rsidP="00F264AF">
      <w:pPr>
        <w:rPr>
          <w:lang w:val="en-US"/>
        </w:rPr>
      </w:pPr>
    </w:p>
    <w:p w14:paraId="24669E6E" w14:textId="77777777" w:rsidR="00F528EA" w:rsidRDefault="00F528EA" w:rsidP="00F264AF">
      <w:pPr>
        <w:rPr>
          <w:lang w:val="en-US"/>
        </w:rPr>
      </w:pPr>
    </w:p>
    <w:p w14:paraId="0FD89D3C" w14:textId="77777777" w:rsidR="00822E27" w:rsidRPr="00591B28" w:rsidRDefault="00822E27" w:rsidP="00F264AF">
      <w:pPr>
        <w:rPr>
          <w:lang w:val="en-US"/>
        </w:rPr>
      </w:pPr>
    </w:p>
    <w:p w14:paraId="0414ADEA" w14:textId="77777777" w:rsidR="00822E27" w:rsidRPr="00822E27" w:rsidRDefault="00822E27" w:rsidP="007A5ACA">
      <w:pPr>
        <w:rPr>
          <w:rFonts w:cs="Calibri"/>
          <w:szCs w:val="20"/>
          <w:lang w:val="en-US"/>
        </w:rPr>
        <w:sectPr w:rsidR="00822E27" w:rsidRPr="00822E27" w:rsidSect="0071675B">
          <w:headerReference w:type="even" r:id="rId27"/>
          <w:headerReference w:type="default" r:id="rId28"/>
          <w:headerReference w:type="first" r:id="rId29"/>
          <w:type w:val="oddPage"/>
          <w:pgSz w:w="11906" w:h="16838"/>
          <w:pgMar w:top="2353" w:right="1644" w:bottom="1644" w:left="1814" w:header="709" w:footer="1134" w:gutter="0"/>
          <w:pgNumType w:fmt="lowerRoman"/>
          <w:cols w:space="708"/>
          <w:titlePg/>
          <w:docGrid w:linePitch="360"/>
        </w:sectPr>
      </w:pPr>
    </w:p>
    <w:p w14:paraId="28609671" w14:textId="77777777" w:rsidR="00822E27" w:rsidRPr="00DE36E2" w:rsidRDefault="00822E27" w:rsidP="009B44BF">
      <w:pPr>
        <w:pStyle w:val="Heading1"/>
      </w:pPr>
      <w:bookmarkStart w:id="5" w:name="_Toc228125941"/>
      <w:r>
        <w:lastRenderedPageBreak/>
        <w:t>Listings</w:t>
      </w:r>
      <w:bookmarkEnd w:id="5"/>
    </w:p>
    <w:p w14:paraId="1C783BE1" w14:textId="77777777" w:rsidR="00822E27" w:rsidRDefault="00822E27" w:rsidP="00567998">
      <w:pPr>
        <w:rPr>
          <w:lang w:val="en-US"/>
        </w:rPr>
      </w:pPr>
    </w:p>
    <w:p w14:paraId="4B9DDD83" w14:textId="77777777" w:rsidR="00F27C5F" w:rsidRPr="00AC19DB" w:rsidRDefault="00F27C5F" w:rsidP="00567998">
      <w:pPr>
        <w:rPr>
          <w:lang w:val="en-US"/>
        </w:rPr>
      </w:pPr>
    </w:p>
    <w:p w14:paraId="0247BBF7" w14:textId="77777777" w:rsidR="00796397" w:rsidRPr="00AC19DB" w:rsidRDefault="00796397" w:rsidP="00567998">
      <w:pPr>
        <w:rPr>
          <w:lang w:val="en-US"/>
        </w:rPr>
      </w:pPr>
    </w:p>
    <w:p w14:paraId="1502B040" w14:textId="77777777" w:rsidR="00796397" w:rsidRPr="00AC19DB" w:rsidRDefault="00796397" w:rsidP="00822E27">
      <w:pPr>
        <w:rPr>
          <w:rFonts w:cs="Calibri"/>
          <w:szCs w:val="20"/>
          <w:lang w:val="en-US"/>
        </w:rPr>
        <w:sectPr w:rsidR="00796397" w:rsidRPr="00AC19DB" w:rsidSect="0071675B">
          <w:headerReference w:type="even" r:id="rId30"/>
          <w:headerReference w:type="default" r:id="rId31"/>
          <w:headerReference w:type="first" r:id="rId32"/>
          <w:type w:val="oddPage"/>
          <w:pgSz w:w="11906" w:h="16838"/>
          <w:pgMar w:top="2353" w:right="1644" w:bottom="1644" w:left="1814" w:header="709" w:footer="1134" w:gutter="0"/>
          <w:pgNumType w:fmt="lowerRoman"/>
          <w:cols w:space="708"/>
          <w:titlePg/>
          <w:docGrid w:linePitch="360"/>
        </w:sectPr>
      </w:pPr>
    </w:p>
    <w:p w14:paraId="23303F9A" w14:textId="77777777" w:rsidR="00AC19DB" w:rsidRPr="009B44BF" w:rsidRDefault="00AC19DB" w:rsidP="009B44BF">
      <w:pPr>
        <w:pStyle w:val="Heading1"/>
      </w:pPr>
      <w:bookmarkStart w:id="6" w:name="_Toc228125942"/>
      <w:r w:rsidRPr="009B44BF">
        <w:rPr>
          <w:sz w:val="42"/>
          <w:szCs w:val="42"/>
        </w:rPr>
        <w:lastRenderedPageBreak/>
        <w:t>Chapter 1</w:t>
      </w:r>
      <w:r w:rsidR="009B44BF">
        <w:rPr>
          <w:sz w:val="42"/>
          <w:szCs w:val="42"/>
        </w:rPr>
        <w:br/>
      </w:r>
      <w:r w:rsidRPr="009B44BF">
        <w:t>Introduction</w:t>
      </w:r>
      <w:bookmarkEnd w:id="6"/>
    </w:p>
    <w:p w14:paraId="0D04B1D8" w14:textId="77777777" w:rsidR="00590F64" w:rsidRPr="00590F64" w:rsidRDefault="00590F64" w:rsidP="00590F64">
      <w:pPr>
        <w:rPr>
          <w:lang w:val="en-US"/>
        </w:rPr>
      </w:pPr>
      <w:r w:rsidRPr="00590F64">
        <w:rPr>
          <w:lang w:val="en-US"/>
        </w:rPr>
        <w:t xml:space="preserve">This is a demo </w:t>
      </w:r>
      <w:r>
        <w:rPr>
          <w:lang w:val="en-US"/>
        </w:rPr>
        <w:t xml:space="preserve">Word </w:t>
      </w:r>
      <w:r w:rsidRPr="00590F64">
        <w:rPr>
          <w:lang w:val="en-US"/>
        </w:rPr>
        <w:t>template you can use for your TU/e Master of Science thesis. It can of course</w:t>
      </w:r>
      <w:r>
        <w:rPr>
          <w:lang w:val="en-US"/>
        </w:rPr>
        <w:t xml:space="preserve"> </w:t>
      </w:r>
      <w:r w:rsidRPr="00590F64">
        <w:rPr>
          <w:lang w:val="en-US"/>
        </w:rPr>
        <w:t xml:space="preserve">also be used for theses at other universities (be sure to use a </w:t>
      </w:r>
      <w:proofErr w:type="gramStart"/>
      <w:r w:rsidRPr="00590F64">
        <w:rPr>
          <w:lang w:val="en-US"/>
        </w:rPr>
        <w:t>high quali</w:t>
      </w:r>
      <w:r>
        <w:rPr>
          <w:lang w:val="en-US"/>
        </w:rPr>
        <w:t>ty</w:t>
      </w:r>
      <w:proofErr w:type="gramEnd"/>
      <w:r w:rsidRPr="00590F64">
        <w:rPr>
          <w:lang w:val="en-US"/>
        </w:rPr>
        <w:t xml:space="preserve"> picture!!!) and other</w:t>
      </w:r>
      <w:r>
        <w:rPr>
          <w:lang w:val="en-US"/>
        </w:rPr>
        <w:t xml:space="preserve"> </w:t>
      </w:r>
      <w:r w:rsidRPr="00590F64">
        <w:rPr>
          <w:lang w:val="en-US"/>
        </w:rPr>
        <w:t>types of theses.</w:t>
      </w:r>
    </w:p>
    <w:p w14:paraId="0827561B" w14:textId="77777777" w:rsidR="003C69B4" w:rsidRDefault="00590F64" w:rsidP="00590F64">
      <w:pPr>
        <w:pStyle w:val="NormalIndent"/>
        <w:rPr>
          <w:lang w:val="en-US"/>
        </w:rPr>
      </w:pPr>
      <w:r w:rsidRPr="00590F64">
        <w:rPr>
          <w:lang w:val="en-US"/>
        </w:rPr>
        <w:t xml:space="preserve">Good luck with your thesis and be sure to share the end result with </w:t>
      </w:r>
      <w:r>
        <w:rPr>
          <w:lang w:val="en-US"/>
        </w:rPr>
        <w:t>us.</w:t>
      </w:r>
    </w:p>
    <w:p w14:paraId="681F0AD8" w14:textId="77777777" w:rsidR="00590F64" w:rsidRDefault="00590F64" w:rsidP="00590F64">
      <w:pPr>
        <w:rPr>
          <w:lang w:val="en-US"/>
        </w:rPr>
      </w:pPr>
    </w:p>
    <w:p w14:paraId="09EFF3C9" w14:textId="77777777" w:rsidR="003C69B4" w:rsidRPr="00591B28" w:rsidRDefault="003C69B4" w:rsidP="00EE3137">
      <w:pPr>
        <w:rPr>
          <w:lang w:val="en-US"/>
        </w:rPr>
      </w:pPr>
    </w:p>
    <w:p w14:paraId="55682E66" w14:textId="77777777" w:rsidR="00185706" w:rsidRPr="00185706" w:rsidRDefault="00185706" w:rsidP="002645CF">
      <w:pPr>
        <w:rPr>
          <w:rFonts w:cs="Calibri"/>
          <w:szCs w:val="20"/>
          <w:lang w:val="en-US"/>
        </w:rPr>
        <w:sectPr w:rsidR="00185706" w:rsidRPr="00185706" w:rsidSect="0071675B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type w:val="oddPage"/>
          <w:pgSz w:w="11906" w:h="16838"/>
          <w:pgMar w:top="2353" w:right="1644" w:bottom="1644" w:left="1814" w:header="709" w:footer="1134" w:gutter="0"/>
          <w:pgNumType w:start="1"/>
          <w:cols w:space="708"/>
          <w:titlePg/>
          <w:docGrid w:linePitch="360"/>
        </w:sectPr>
      </w:pPr>
    </w:p>
    <w:p w14:paraId="18C8EABB" w14:textId="77777777" w:rsidR="00674967" w:rsidRPr="009B44BF" w:rsidRDefault="00674967" w:rsidP="00674967">
      <w:pPr>
        <w:pStyle w:val="Heading1"/>
      </w:pPr>
      <w:bookmarkStart w:id="7" w:name="_Toc228125943"/>
      <w:r w:rsidRPr="009B44BF">
        <w:rPr>
          <w:sz w:val="42"/>
          <w:szCs w:val="42"/>
        </w:rPr>
        <w:lastRenderedPageBreak/>
        <w:t xml:space="preserve">Chapter </w:t>
      </w:r>
      <w:r>
        <w:rPr>
          <w:sz w:val="42"/>
          <w:szCs w:val="42"/>
        </w:rPr>
        <w:t>2</w:t>
      </w:r>
      <w:r>
        <w:rPr>
          <w:sz w:val="42"/>
          <w:szCs w:val="42"/>
        </w:rPr>
        <w:br/>
      </w:r>
      <w:r>
        <w:t>Preliminaries</w:t>
      </w:r>
      <w:bookmarkEnd w:id="7"/>
    </w:p>
    <w:p w14:paraId="6EE1BC15" w14:textId="77777777" w:rsidR="00185706" w:rsidRPr="00185706" w:rsidRDefault="00BD2B3C" w:rsidP="00674967">
      <w:pPr>
        <w:rPr>
          <w:lang w:val="en-US"/>
        </w:rPr>
      </w:pPr>
      <w:r>
        <w:rPr>
          <w:lang w:val="en-US"/>
        </w:rPr>
        <w:t>You can include a bibliography</w:t>
      </w:r>
      <w:r w:rsidR="00185706" w:rsidRPr="00185706">
        <w:rPr>
          <w:lang w:val="en-US"/>
        </w:rPr>
        <w:t xml:space="preserve"> [1] and </w:t>
      </w:r>
      <w:r>
        <w:rPr>
          <w:lang w:val="en-US"/>
        </w:rPr>
        <w:t>an index [2] to your thes</w:t>
      </w:r>
      <w:r w:rsidR="00185706" w:rsidRPr="00185706">
        <w:rPr>
          <w:lang w:val="en-US"/>
        </w:rPr>
        <w:t>is.</w:t>
      </w:r>
    </w:p>
    <w:p w14:paraId="64F95BA7" w14:textId="77777777" w:rsidR="00796397" w:rsidRDefault="003F218D" w:rsidP="00240C75">
      <w:pPr>
        <w:pStyle w:val="NormalIndent"/>
        <w:rPr>
          <w:lang w:val="en-US"/>
        </w:rPr>
      </w:pPr>
      <w:proofErr w:type="gramStart"/>
      <w:r w:rsidRPr="00185706">
        <w:rPr>
          <w:lang w:val="en-US"/>
        </w:rPr>
        <w:t>Of</w:t>
      </w:r>
      <w:r>
        <w:rPr>
          <w:lang w:val="en-US"/>
        </w:rPr>
        <w:t xml:space="preserve"> </w:t>
      </w:r>
      <w:r w:rsidRPr="00185706">
        <w:rPr>
          <w:lang w:val="en-US"/>
        </w:rPr>
        <w:t>course</w:t>
      </w:r>
      <w:proofErr w:type="gramEnd"/>
      <w:r w:rsidRPr="00185706">
        <w:rPr>
          <w:lang w:val="en-US"/>
        </w:rPr>
        <w:t xml:space="preserve"> colleagues and a good internet search using your favorite search engine can do wonders if</w:t>
      </w:r>
      <w:r>
        <w:rPr>
          <w:lang w:val="en-US"/>
        </w:rPr>
        <w:t xml:space="preserve"> </w:t>
      </w:r>
      <w:r w:rsidRPr="00185706">
        <w:rPr>
          <w:lang w:val="en-US"/>
        </w:rPr>
        <w:t>you</w:t>
      </w:r>
      <w:r>
        <w:rPr>
          <w:lang w:val="en-US"/>
        </w:rPr>
        <w:t>’</w:t>
      </w:r>
      <w:r w:rsidRPr="00185706">
        <w:rPr>
          <w:lang w:val="en-US"/>
        </w:rPr>
        <w:t>re stuck.</w:t>
      </w:r>
      <w:r>
        <w:rPr>
          <w:lang w:val="en-US"/>
        </w:rPr>
        <w:t xml:space="preserve"> To have your thesis printed, you can contact the TU/e Printservice</w:t>
      </w:r>
      <w:r w:rsidR="00185706">
        <w:rPr>
          <w:rStyle w:val="FootnoteReference"/>
          <w:rFonts w:cs="Calibri"/>
          <w:szCs w:val="20"/>
          <w:lang w:val="en-US"/>
        </w:rPr>
        <w:footnoteReference w:id="1"/>
      </w:r>
      <w:r w:rsidR="00185706" w:rsidRPr="00185706">
        <w:rPr>
          <w:lang w:val="en-US"/>
        </w:rPr>
        <w:t xml:space="preserve">. </w:t>
      </w:r>
    </w:p>
    <w:p w14:paraId="4D3DF068" w14:textId="77777777" w:rsidR="00185706" w:rsidRDefault="00185706" w:rsidP="00674967">
      <w:pPr>
        <w:rPr>
          <w:lang w:val="en-US"/>
        </w:rPr>
      </w:pPr>
    </w:p>
    <w:p w14:paraId="5C3C9E58" w14:textId="77777777" w:rsidR="00185706" w:rsidRDefault="00185706" w:rsidP="00674967">
      <w:pPr>
        <w:rPr>
          <w:lang w:val="en-US"/>
        </w:rPr>
      </w:pPr>
    </w:p>
    <w:p w14:paraId="1C938AA2" w14:textId="77777777" w:rsidR="003B625C" w:rsidRDefault="003B625C" w:rsidP="00185706">
      <w:pPr>
        <w:ind w:firstLine="284"/>
        <w:rPr>
          <w:rFonts w:cs="Calibri"/>
          <w:szCs w:val="20"/>
          <w:lang w:val="en-US"/>
        </w:rPr>
        <w:sectPr w:rsidR="003B625C" w:rsidSect="0071675B">
          <w:headerReference w:type="even" r:id="rId39"/>
          <w:headerReference w:type="default" r:id="rId40"/>
          <w:headerReference w:type="first" r:id="rId41"/>
          <w:type w:val="oddPage"/>
          <w:pgSz w:w="11906" w:h="16838"/>
          <w:pgMar w:top="2353" w:right="1644" w:bottom="1644" w:left="1814" w:header="709" w:footer="1134" w:gutter="0"/>
          <w:cols w:space="708"/>
          <w:titlePg/>
          <w:docGrid w:linePitch="360"/>
        </w:sectPr>
      </w:pPr>
    </w:p>
    <w:p w14:paraId="633A3B92" w14:textId="4BCEF4CD" w:rsidR="00674967" w:rsidRPr="009B44BF" w:rsidRDefault="00674967" w:rsidP="00674967">
      <w:pPr>
        <w:pStyle w:val="Heading1"/>
      </w:pPr>
      <w:bookmarkStart w:id="8" w:name="_Toc228125944"/>
      <w:r w:rsidRPr="009B44BF">
        <w:rPr>
          <w:sz w:val="42"/>
          <w:szCs w:val="42"/>
        </w:rPr>
        <w:lastRenderedPageBreak/>
        <w:t xml:space="preserve">Chapter </w:t>
      </w:r>
      <w:r>
        <w:rPr>
          <w:sz w:val="42"/>
          <w:szCs w:val="42"/>
        </w:rPr>
        <w:t>3</w:t>
      </w:r>
      <w:r>
        <w:rPr>
          <w:sz w:val="42"/>
          <w:szCs w:val="42"/>
        </w:rPr>
        <w:br/>
      </w:r>
      <w:r w:rsidR="00CB540B" w:rsidRPr="00CB540B">
        <w:t>Methodology</w:t>
      </w:r>
      <w:bookmarkEnd w:id="8"/>
    </w:p>
    <w:p w14:paraId="4C0C3E42" w14:textId="77777777" w:rsidR="003B625C" w:rsidRDefault="009D61C4" w:rsidP="00674967">
      <w:pPr>
        <w:rPr>
          <w:lang w:val="en-US"/>
        </w:rPr>
      </w:pPr>
      <w:r w:rsidRPr="009D61C4">
        <w:rPr>
          <w:lang w:val="en-US"/>
        </w:rPr>
        <w:t xml:space="preserve">This is the </w:t>
      </w:r>
      <w:r>
        <w:rPr>
          <w:lang w:val="en-US"/>
        </w:rPr>
        <w:t>fi</w:t>
      </w:r>
      <w:r w:rsidRPr="009D61C4">
        <w:rPr>
          <w:lang w:val="en-US"/>
        </w:rPr>
        <w:t xml:space="preserve">rst real </w:t>
      </w:r>
      <w:proofErr w:type="gramStart"/>
      <w:r w:rsidRPr="009D61C4">
        <w:rPr>
          <w:lang w:val="en-US"/>
        </w:rPr>
        <w:t>chapter,</w:t>
      </w:r>
      <w:proofErr w:type="gramEnd"/>
      <w:r w:rsidRPr="009D61C4">
        <w:rPr>
          <w:lang w:val="en-US"/>
        </w:rPr>
        <w:t xml:space="preserve"> this depends on your thesis structure.</w:t>
      </w:r>
    </w:p>
    <w:p w14:paraId="0CBD4B3D" w14:textId="77777777" w:rsidR="00B5649A" w:rsidRDefault="00B5649A" w:rsidP="00674967">
      <w:pPr>
        <w:rPr>
          <w:lang w:val="en-US"/>
        </w:rPr>
      </w:pPr>
    </w:p>
    <w:p w14:paraId="54FC0DCB" w14:textId="77777777" w:rsidR="00B5649A" w:rsidRPr="00591B28" w:rsidRDefault="00B5649A" w:rsidP="00674967">
      <w:pPr>
        <w:rPr>
          <w:lang w:val="en-US"/>
        </w:rPr>
      </w:pPr>
    </w:p>
    <w:p w14:paraId="64AA0C25" w14:textId="77777777" w:rsidR="00B5649A" w:rsidRDefault="00B5649A" w:rsidP="003B625C">
      <w:pPr>
        <w:ind w:firstLine="284"/>
        <w:rPr>
          <w:rFonts w:cs="Calibri"/>
          <w:szCs w:val="20"/>
          <w:lang w:val="en-US"/>
        </w:rPr>
        <w:sectPr w:rsidR="00B5649A" w:rsidSect="0071675B">
          <w:type w:val="oddPage"/>
          <w:pgSz w:w="11906" w:h="16838"/>
          <w:pgMar w:top="2353" w:right="1644" w:bottom="1644" w:left="1814" w:header="709" w:footer="1134" w:gutter="0"/>
          <w:cols w:space="708"/>
          <w:titlePg/>
          <w:docGrid w:linePitch="360"/>
        </w:sectPr>
      </w:pPr>
    </w:p>
    <w:p w14:paraId="6AA0DAC1" w14:textId="06159CFE" w:rsidR="00674967" w:rsidRPr="009B44BF" w:rsidRDefault="00674967" w:rsidP="00674967">
      <w:pPr>
        <w:pStyle w:val="Heading1"/>
      </w:pPr>
      <w:bookmarkStart w:id="9" w:name="_Toc228125945"/>
      <w:r w:rsidRPr="009B44BF">
        <w:rPr>
          <w:sz w:val="42"/>
          <w:szCs w:val="42"/>
        </w:rPr>
        <w:lastRenderedPageBreak/>
        <w:t xml:space="preserve">Chapter </w:t>
      </w:r>
      <w:r>
        <w:rPr>
          <w:sz w:val="42"/>
          <w:szCs w:val="42"/>
        </w:rPr>
        <w:t>4</w:t>
      </w:r>
      <w:r>
        <w:rPr>
          <w:sz w:val="42"/>
          <w:szCs w:val="42"/>
        </w:rPr>
        <w:br/>
      </w:r>
      <w:r w:rsidR="00CB540B" w:rsidRPr="00CB540B">
        <w:t>Results</w:t>
      </w:r>
      <w:bookmarkEnd w:id="9"/>
    </w:p>
    <w:p w14:paraId="37F50CDC" w14:textId="77777777" w:rsidR="00B5649A" w:rsidRPr="00591B28" w:rsidRDefault="00D949BA" w:rsidP="00674967">
      <w:pPr>
        <w:rPr>
          <w:lang w:val="en-US"/>
        </w:rPr>
      </w:pPr>
      <w:r w:rsidRPr="00D949BA">
        <w:rPr>
          <w:lang w:val="en-US"/>
        </w:rPr>
        <w:t>And the second real chapter</w:t>
      </w:r>
      <w:r w:rsidR="00B5649A" w:rsidRPr="00591B28">
        <w:rPr>
          <w:lang w:val="en-US"/>
        </w:rPr>
        <w:t>.</w:t>
      </w:r>
    </w:p>
    <w:p w14:paraId="4EFB193B" w14:textId="77777777" w:rsidR="00185706" w:rsidRDefault="00185706" w:rsidP="00674967">
      <w:pPr>
        <w:rPr>
          <w:lang w:val="en-US"/>
        </w:rPr>
      </w:pPr>
    </w:p>
    <w:p w14:paraId="1203C6F3" w14:textId="77777777" w:rsidR="00B5649A" w:rsidRDefault="00B5649A" w:rsidP="00674967">
      <w:pPr>
        <w:rPr>
          <w:lang w:val="en-US"/>
        </w:rPr>
      </w:pPr>
    </w:p>
    <w:p w14:paraId="35F41BF0" w14:textId="77777777" w:rsidR="00B5649A" w:rsidRDefault="00B5649A" w:rsidP="00B5649A">
      <w:pPr>
        <w:ind w:firstLine="284"/>
        <w:rPr>
          <w:rFonts w:cs="Calibri"/>
          <w:szCs w:val="20"/>
          <w:lang w:val="en-US"/>
        </w:rPr>
        <w:sectPr w:rsidR="00B5649A" w:rsidSect="0071675B">
          <w:type w:val="oddPage"/>
          <w:pgSz w:w="11906" w:h="16838"/>
          <w:pgMar w:top="2353" w:right="1644" w:bottom="1644" w:left="1814" w:header="709" w:footer="1134" w:gutter="0"/>
          <w:cols w:space="708"/>
          <w:titlePg/>
          <w:docGrid w:linePitch="360"/>
        </w:sectPr>
      </w:pPr>
    </w:p>
    <w:p w14:paraId="70E0A0D9" w14:textId="06346856" w:rsidR="00E15475" w:rsidRPr="009B44BF" w:rsidRDefault="00E15475" w:rsidP="00E15475">
      <w:pPr>
        <w:pStyle w:val="Heading1"/>
      </w:pPr>
      <w:bookmarkStart w:id="10" w:name="_Toc228125946"/>
      <w:r w:rsidRPr="009B44BF">
        <w:rPr>
          <w:sz w:val="42"/>
          <w:szCs w:val="42"/>
        </w:rPr>
        <w:lastRenderedPageBreak/>
        <w:t xml:space="preserve">Chapter </w:t>
      </w:r>
      <w:r>
        <w:rPr>
          <w:sz w:val="42"/>
          <w:szCs w:val="42"/>
        </w:rPr>
        <w:t>5</w:t>
      </w:r>
      <w:r>
        <w:rPr>
          <w:sz w:val="42"/>
          <w:szCs w:val="42"/>
        </w:rPr>
        <w:br/>
      </w:r>
      <w:r>
        <w:t>Conclusion</w:t>
      </w:r>
      <w:bookmarkEnd w:id="10"/>
    </w:p>
    <w:p w14:paraId="74879CCA" w14:textId="77777777" w:rsidR="00B5649A" w:rsidRPr="00591B28" w:rsidRDefault="00831FEE" w:rsidP="00E15475">
      <w:pPr>
        <w:rPr>
          <w:lang w:val="en-US"/>
        </w:rPr>
      </w:pPr>
      <w:r w:rsidRPr="00831FEE">
        <w:rPr>
          <w:lang w:val="en-US"/>
        </w:rPr>
        <w:t>Write your conclusions here</w:t>
      </w:r>
      <w:r w:rsidR="00B5649A" w:rsidRPr="00591B28">
        <w:rPr>
          <w:lang w:val="en-US"/>
        </w:rPr>
        <w:t>.</w:t>
      </w:r>
    </w:p>
    <w:p w14:paraId="1196EA3F" w14:textId="77777777" w:rsidR="00B5649A" w:rsidRDefault="00B5649A" w:rsidP="00E15475">
      <w:pPr>
        <w:rPr>
          <w:lang w:val="en-US"/>
        </w:rPr>
      </w:pPr>
    </w:p>
    <w:p w14:paraId="65A525E9" w14:textId="77777777" w:rsidR="00FE5352" w:rsidRDefault="00FE5352" w:rsidP="00E15475">
      <w:pPr>
        <w:rPr>
          <w:lang w:val="en-US"/>
        </w:rPr>
      </w:pPr>
    </w:p>
    <w:p w14:paraId="0BAC503D" w14:textId="77777777" w:rsidR="00FE5352" w:rsidRDefault="00FE5352" w:rsidP="00B5649A">
      <w:pPr>
        <w:ind w:firstLine="284"/>
        <w:rPr>
          <w:rFonts w:cs="Calibri"/>
          <w:szCs w:val="20"/>
          <w:lang w:val="en-US"/>
        </w:rPr>
        <w:sectPr w:rsidR="00FE5352" w:rsidSect="0071675B">
          <w:type w:val="oddPage"/>
          <w:pgSz w:w="11906" w:h="16838"/>
          <w:pgMar w:top="2353" w:right="1644" w:bottom="1644" w:left="1814" w:header="709" w:footer="1134" w:gutter="0"/>
          <w:cols w:space="708"/>
          <w:titlePg/>
          <w:docGrid w:linePitch="360"/>
        </w:sectPr>
      </w:pPr>
    </w:p>
    <w:p w14:paraId="6C8ED98C" w14:textId="77777777" w:rsidR="00FE5352" w:rsidRPr="00E15475" w:rsidRDefault="00FE5352" w:rsidP="00E15475">
      <w:pPr>
        <w:pStyle w:val="Heading1"/>
      </w:pPr>
      <w:bookmarkStart w:id="11" w:name="_Toc228125947"/>
      <w:r w:rsidRPr="00E15475">
        <w:lastRenderedPageBreak/>
        <w:t>Bibliography</w:t>
      </w:r>
      <w:bookmarkEnd w:id="11"/>
    </w:p>
    <w:p w14:paraId="3F3CC233" w14:textId="77777777" w:rsidR="00265935" w:rsidRPr="00870BE5" w:rsidRDefault="003F218D" w:rsidP="00870BE5">
      <w:pPr>
        <w:pStyle w:val="Bibliography"/>
      </w:pPr>
      <w:r>
        <w:t>Bibliography entry number 1</w:t>
      </w:r>
    </w:p>
    <w:p w14:paraId="18F2FF6A" w14:textId="77777777" w:rsidR="003F218D" w:rsidRPr="00870BE5" w:rsidRDefault="003F218D" w:rsidP="003F218D">
      <w:pPr>
        <w:pStyle w:val="Bibliography"/>
      </w:pPr>
      <w:r>
        <w:t>Bibliography entry number 2</w:t>
      </w:r>
    </w:p>
    <w:p w14:paraId="3D3D33AA" w14:textId="77777777" w:rsidR="00265935" w:rsidRDefault="00265935" w:rsidP="00265935">
      <w:pPr>
        <w:rPr>
          <w:lang w:val="en-US"/>
        </w:rPr>
      </w:pPr>
    </w:p>
    <w:p w14:paraId="6FF3D666" w14:textId="77777777" w:rsidR="00212B52" w:rsidRDefault="00212B52" w:rsidP="00E15475">
      <w:pPr>
        <w:rPr>
          <w:lang w:val="en-US"/>
        </w:rPr>
      </w:pPr>
    </w:p>
    <w:p w14:paraId="7874F87E" w14:textId="77777777" w:rsidR="00212B52" w:rsidRDefault="00212B52" w:rsidP="00FE5352">
      <w:pPr>
        <w:ind w:firstLine="284"/>
        <w:rPr>
          <w:rFonts w:cs="Calibri"/>
          <w:szCs w:val="20"/>
          <w:lang w:val="en-US"/>
        </w:rPr>
        <w:sectPr w:rsidR="00212B52" w:rsidSect="0071675B">
          <w:type w:val="oddPage"/>
          <w:pgSz w:w="11906" w:h="16838"/>
          <w:pgMar w:top="2353" w:right="1644" w:bottom="1644" w:left="1814" w:header="709" w:footer="1134" w:gutter="0"/>
          <w:cols w:space="708"/>
          <w:titlePg/>
          <w:docGrid w:linePitch="360"/>
        </w:sectPr>
      </w:pPr>
    </w:p>
    <w:p w14:paraId="3A6DFA20" w14:textId="77777777" w:rsidR="00E15475" w:rsidRPr="009B44BF" w:rsidRDefault="00E15475" w:rsidP="00E15475">
      <w:pPr>
        <w:pStyle w:val="Heading1"/>
      </w:pPr>
      <w:bookmarkStart w:id="12" w:name="_Toc228125948"/>
      <w:r>
        <w:rPr>
          <w:sz w:val="42"/>
          <w:szCs w:val="42"/>
        </w:rPr>
        <w:lastRenderedPageBreak/>
        <w:t>Appendix</w:t>
      </w:r>
      <w:r w:rsidRPr="009B44BF">
        <w:rPr>
          <w:sz w:val="42"/>
          <w:szCs w:val="42"/>
        </w:rPr>
        <w:t xml:space="preserve"> </w:t>
      </w:r>
      <w:r>
        <w:rPr>
          <w:sz w:val="42"/>
          <w:szCs w:val="42"/>
        </w:rPr>
        <w:t>A</w:t>
      </w:r>
      <w:r>
        <w:rPr>
          <w:sz w:val="42"/>
          <w:szCs w:val="42"/>
        </w:rPr>
        <w:br/>
      </w:r>
      <w:r>
        <w:t>My First Appendix</w:t>
      </w:r>
      <w:bookmarkEnd w:id="12"/>
    </w:p>
    <w:p w14:paraId="28217D4F" w14:textId="77777777" w:rsidR="00212B52" w:rsidRPr="00591B28" w:rsidRDefault="000236A6" w:rsidP="00E15475">
      <w:pPr>
        <w:rPr>
          <w:lang w:val="en-US"/>
        </w:rPr>
      </w:pPr>
      <w:r>
        <w:rPr>
          <w:lang w:val="en-US"/>
        </w:rPr>
        <w:t>Add you appendix chapters here</w:t>
      </w:r>
      <w:r w:rsidR="00212B52" w:rsidRPr="00591B28">
        <w:rPr>
          <w:lang w:val="en-US"/>
        </w:rPr>
        <w:t>.</w:t>
      </w:r>
    </w:p>
    <w:p w14:paraId="27D117D1" w14:textId="77777777" w:rsidR="00212B52" w:rsidRPr="00185706" w:rsidRDefault="00212B52" w:rsidP="00E15475">
      <w:pPr>
        <w:rPr>
          <w:lang w:val="en-US"/>
        </w:rPr>
      </w:pPr>
    </w:p>
    <w:sectPr w:rsidR="00212B52" w:rsidRPr="00185706" w:rsidSect="0071675B">
      <w:type w:val="oddPage"/>
      <w:pgSz w:w="11906" w:h="16838"/>
      <w:pgMar w:top="2353" w:right="1644" w:bottom="1644" w:left="181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135D" w14:textId="77777777" w:rsidR="007962F8" w:rsidRDefault="007962F8" w:rsidP="009723DE">
      <w:r>
        <w:separator/>
      </w:r>
    </w:p>
  </w:endnote>
  <w:endnote w:type="continuationSeparator" w:id="0">
    <w:p w14:paraId="44C86F11" w14:textId="77777777" w:rsidR="007962F8" w:rsidRDefault="007962F8" w:rsidP="00972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0285" w14:textId="77777777" w:rsidR="00C87264" w:rsidRPr="00802A44" w:rsidRDefault="00C87264" w:rsidP="00802A44">
    <w:pPr>
      <w:pStyle w:val="Footer"/>
      <w:tabs>
        <w:tab w:val="clear" w:pos="4536"/>
        <w:tab w:val="clear" w:pos="9072"/>
        <w:tab w:val="right" w:pos="8448"/>
      </w:tabs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274766" wp14:editId="31EADB3D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5364000" cy="0"/>
              <wp:effectExtent l="0" t="0" r="8255" b="12700"/>
              <wp:wrapNone/>
              <wp:docPr id="5" name="Rechte verbindingslijn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4000" cy="0"/>
                      </a:xfrm>
                      <a:prstGeom prst="line">
                        <a:avLst/>
                      </a:prstGeom>
                      <a:ln w="508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748083" id="Rechte verbindingslijn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25pt" to="422.35pt,-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" strokecolor="black [3213]" strokeweight=".4pt">
              <v:stroke joinstyle="miter"/>
            </v:line>
          </w:pict>
        </mc:Fallback>
      </mc:AlternateContent>
    </w:r>
    <w:r>
      <w:rPr>
        <w:szCs w:val="20"/>
      </w:rPr>
      <w:fldChar w:fldCharType="begin"/>
    </w:r>
    <w:r>
      <w:rPr>
        <w:szCs w:val="20"/>
      </w:rPr>
      <w:instrText xml:space="preserve"> PAGE  \* MERGEFORMAT </w:instrText>
    </w:r>
    <w:r>
      <w:rPr>
        <w:szCs w:val="20"/>
      </w:rPr>
      <w:fldChar w:fldCharType="separate"/>
    </w:r>
    <w:r>
      <w:rPr>
        <w:szCs w:val="20"/>
      </w:rPr>
      <w:t>ii</w:t>
    </w:r>
    <w:proofErr w:type="gramStart"/>
    <w:r>
      <w:rPr>
        <w:szCs w:val="20"/>
      </w:rPr>
      <w:t>i</w:t>
    </w:r>
    <w:proofErr w:type="gramEnd"/>
    <w:r>
      <w:rPr>
        <w:szCs w:val="20"/>
      </w:rPr>
      <w:fldChar w:fldCharType="end"/>
    </w:r>
    <w:r w:rsidR="00802A44">
      <w:rPr>
        <w:szCs w:val="20"/>
      </w:rPr>
      <w:tab/>
    </w:r>
    <w:r w:rsidR="00802A44" w:rsidRPr="00F91397">
      <w:rPr>
        <w:szCs w:val="20"/>
      </w:rPr>
      <w:t>My Thesis Title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9D66" w14:textId="77777777" w:rsidR="00802A44" w:rsidRPr="00802A44" w:rsidRDefault="00802A44" w:rsidP="00802A44">
    <w:pPr>
      <w:pStyle w:val="Footer"/>
      <w:tabs>
        <w:tab w:val="clear" w:pos="4536"/>
        <w:tab w:val="clear" w:pos="9072"/>
        <w:tab w:val="right" w:pos="8448"/>
      </w:tabs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2AA04E" wp14:editId="4F548AB4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5364000" cy="0"/>
              <wp:effectExtent l="0" t="0" r="8255" b="12700"/>
              <wp:wrapNone/>
              <wp:docPr id="6" name="Rechte verbindingslijn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4000" cy="0"/>
                      </a:xfrm>
                      <a:prstGeom prst="line">
                        <a:avLst/>
                      </a:prstGeom>
                      <a:ln w="508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6B906E" id="Rechte verbindingslijn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25pt" to="422.35pt,-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" strokecolor="black [3213]" strokeweight=".4pt">
              <v:stroke joinstyle="miter"/>
            </v:line>
          </w:pict>
        </mc:Fallback>
      </mc:AlternateContent>
    </w:r>
    <w:r w:rsidRPr="00F91397">
      <w:rPr>
        <w:szCs w:val="20"/>
      </w:rPr>
      <w:t>My Thesis Title</w:t>
    </w:r>
    <w:r w:rsidRPr="00F91397">
      <w:rPr>
        <w:szCs w:val="20"/>
      </w:rPr>
      <w:tab/>
    </w:r>
    <w:r>
      <w:rPr>
        <w:szCs w:val="20"/>
      </w:rPr>
      <w:fldChar w:fldCharType="begin"/>
    </w:r>
    <w:r>
      <w:rPr>
        <w:szCs w:val="20"/>
      </w:rPr>
      <w:instrText xml:space="preserve"> PAGE  \* MERGEFORMAT </w:instrText>
    </w:r>
    <w:r>
      <w:rPr>
        <w:szCs w:val="20"/>
      </w:rPr>
      <w:fldChar w:fldCharType="separate"/>
    </w:r>
    <w:r>
      <w:rPr>
        <w:szCs w:val="20"/>
      </w:rPr>
      <w:t>iii</w:t>
    </w:r>
    <w:r>
      <w:rPr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B3C7" w14:textId="09FEF6C8" w:rsidR="00F773C4" w:rsidRPr="00F91397" w:rsidRDefault="00F91397" w:rsidP="00F91397">
    <w:pPr>
      <w:pStyle w:val="Footer"/>
      <w:tabs>
        <w:tab w:val="clear" w:pos="4536"/>
        <w:tab w:val="clear" w:pos="9072"/>
        <w:tab w:val="right" w:pos="8448"/>
      </w:tabs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A143B8" wp14:editId="63474963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5364000" cy="0"/>
              <wp:effectExtent l="0" t="0" r="8255" b="12700"/>
              <wp:wrapNone/>
              <wp:docPr id="4" name="Rechte verbindingslijn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4000" cy="0"/>
                      </a:xfrm>
                      <a:prstGeom prst="line">
                        <a:avLst/>
                      </a:prstGeom>
                      <a:ln w="508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F833521" id="Rechte verbindingslijn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25pt" to="422.35pt,-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" strokecolor="black [3213]" strokeweight=".4pt">
              <v:stroke joinstyle="miter"/>
            </v:line>
          </w:pict>
        </mc:Fallback>
      </mc:AlternateContent>
    </w:r>
    <w:r w:rsidR="00987E74" w:rsidRPr="00987E74">
      <w:rPr>
        <w:szCs w:val="20"/>
      </w:rPr>
      <w:t>AI-Assisted Model Integrity for Digital Engineering: An FMEA Case Study</w:t>
    </w:r>
    <w:r w:rsidRPr="00F91397">
      <w:rPr>
        <w:szCs w:val="20"/>
      </w:rPr>
      <w:tab/>
    </w:r>
    <w:r>
      <w:rPr>
        <w:szCs w:val="20"/>
      </w:rPr>
      <w:fldChar w:fldCharType="begin"/>
    </w:r>
    <w:r>
      <w:rPr>
        <w:szCs w:val="20"/>
      </w:rPr>
      <w:instrText xml:space="preserve"> PAGE  \* MERGEFORMAT </w:instrText>
    </w:r>
    <w:r>
      <w:rPr>
        <w:szCs w:val="20"/>
      </w:rPr>
      <w:fldChar w:fldCharType="separate"/>
    </w:r>
    <w:r>
      <w:rPr>
        <w:noProof/>
        <w:szCs w:val="20"/>
      </w:rPr>
      <w:t>3</w:t>
    </w:r>
    <w:r>
      <w:rPr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26ED" w14:textId="77777777" w:rsidR="002645CF" w:rsidRPr="00802A44" w:rsidRDefault="002645CF" w:rsidP="00802A44">
    <w:pPr>
      <w:pStyle w:val="Footer"/>
      <w:tabs>
        <w:tab w:val="clear" w:pos="4536"/>
        <w:tab w:val="clear" w:pos="9072"/>
        <w:tab w:val="right" w:pos="8448"/>
      </w:tabs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7ACF81E" wp14:editId="51B77FA6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5364000" cy="0"/>
              <wp:effectExtent l="0" t="0" r="8255" b="12700"/>
              <wp:wrapNone/>
              <wp:docPr id="8" name="Rechte verbindingslijn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4000" cy="0"/>
                      </a:xfrm>
                      <a:prstGeom prst="line">
                        <a:avLst/>
                      </a:prstGeom>
                      <a:ln w="508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110F4B" id="Rechte verbindingslijn 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25pt" to="422.35pt,-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" strokecolor="black [3213]" strokeweight=".4pt">
              <v:stroke joinstyle="miter"/>
            </v:line>
          </w:pict>
        </mc:Fallback>
      </mc:AlternateContent>
    </w:r>
    <w:r>
      <w:rPr>
        <w:szCs w:val="20"/>
      </w:rPr>
      <w:fldChar w:fldCharType="begin"/>
    </w:r>
    <w:r>
      <w:rPr>
        <w:szCs w:val="20"/>
      </w:rPr>
      <w:instrText xml:space="preserve"> PAGE  \* MERGEFORMAT </w:instrText>
    </w:r>
    <w:r>
      <w:rPr>
        <w:szCs w:val="20"/>
      </w:rPr>
      <w:fldChar w:fldCharType="separate"/>
    </w:r>
    <w:r>
      <w:rPr>
        <w:szCs w:val="20"/>
      </w:rPr>
      <w:t>ii</w:t>
    </w:r>
    <w:proofErr w:type="gramStart"/>
    <w:r>
      <w:rPr>
        <w:szCs w:val="20"/>
      </w:rPr>
      <w:t>i</w:t>
    </w:r>
    <w:proofErr w:type="gramEnd"/>
    <w:r>
      <w:rPr>
        <w:szCs w:val="20"/>
      </w:rPr>
      <w:fldChar w:fldCharType="end"/>
    </w:r>
    <w:r>
      <w:rPr>
        <w:szCs w:val="20"/>
      </w:rPr>
      <w:tab/>
    </w:r>
    <w:r w:rsidRPr="00F91397">
      <w:rPr>
        <w:szCs w:val="20"/>
      </w:rPr>
      <w:t>My Thesis Title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D9D8" w14:textId="77777777" w:rsidR="002645CF" w:rsidRPr="00802A44" w:rsidRDefault="002645CF" w:rsidP="00802A44">
    <w:pPr>
      <w:pStyle w:val="Footer"/>
      <w:tabs>
        <w:tab w:val="clear" w:pos="4536"/>
        <w:tab w:val="clear" w:pos="9072"/>
        <w:tab w:val="right" w:pos="8448"/>
      </w:tabs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BEF637A" wp14:editId="29C83B8E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5364000" cy="0"/>
              <wp:effectExtent l="0" t="0" r="8255" b="12700"/>
              <wp:wrapNone/>
              <wp:docPr id="9" name="Rechte verbindingslijn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4000" cy="0"/>
                      </a:xfrm>
                      <a:prstGeom prst="line">
                        <a:avLst/>
                      </a:prstGeom>
                      <a:ln w="508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01AE3B" id="Rechte verbindingslijn 9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25pt" to="422.35pt,-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" strokecolor="black [3213]" strokeweight=".4pt">
              <v:stroke joinstyle="miter"/>
            </v:line>
          </w:pict>
        </mc:Fallback>
      </mc:AlternateContent>
    </w:r>
    <w:r w:rsidRPr="00F91397">
      <w:rPr>
        <w:szCs w:val="20"/>
      </w:rPr>
      <w:t>My Thesis Title</w:t>
    </w:r>
    <w:r w:rsidRPr="00F91397">
      <w:rPr>
        <w:szCs w:val="20"/>
      </w:rPr>
      <w:tab/>
    </w:r>
    <w:r>
      <w:rPr>
        <w:szCs w:val="20"/>
      </w:rPr>
      <w:fldChar w:fldCharType="begin"/>
    </w:r>
    <w:r>
      <w:rPr>
        <w:szCs w:val="20"/>
      </w:rPr>
      <w:instrText xml:space="preserve"> PAGE  \* MERGEFORMAT </w:instrText>
    </w:r>
    <w:r>
      <w:rPr>
        <w:szCs w:val="20"/>
      </w:rPr>
      <w:fldChar w:fldCharType="separate"/>
    </w:r>
    <w:r>
      <w:rPr>
        <w:szCs w:val="20"/>
      </w:rPr>
      <w:t>iii</w:t>
    </w:r>
    <w:r>
      <w:rPr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1CD3" w14:textId="77777777" w:rsidR="002645CF" w:rsidRPr="00F91397" w:rsidRDefault="002645CF" w:rsidP="00F91397">
    <w:pPr>
      <w:pStyle w:val="Footer"/>
      <w:tabs>
        <w:tab w:val="clear" w:pos="4536"/>
        <w:tab w:val="clear" w:pos="9072"/>
        <w:tab w:val="right" w:pos="8448"/>
      </w:tabs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AC98F1" wp14:editId="127436D0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5364000" cy="0"/>
              <wp:effectExtent l="0" t="0" r="8255" b="12700"/>
              <wp:wrapNone/>
              <wp:docPr id="7" name="Rechte verbindingslij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4000" cy="0"/>
                      </a:xfrm>
                      <a:prstGeom prst="line">
                        <a:avLst/>
                      </a:prstGeom>
                      <a:ln w="508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7FE320" id="Rechte verbindingslijn 7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25pt" to="422.35pt,-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" strokecolor="black [3213]" strokeweight=".4pt">
              <v:stroke joinstyle="miter"/>
            </v:line>
          </w:pict>
        </mc:Fallback>
      </mc:AlternateContent>
    </w:r>
    <w:r w:rsidRPr="00F91397">
      <w:rPr>
        <w:szCs w:val="20"/>
      </w:rPr>
      <w:t>My Thesis Title</w:t>
    </w:r>
    <w:r w:rsidRPr="00F91397">
      <w:rPr>
        <w:szCs w:val="20"/>
      </w:rPr>
      <w:tab/>
    </w:r>
    <w:r>
      <w:rPr>
        <w:szCs w:val="20"/>
      </w:rPr>
      <w:fldChar w:fldCharType="begin"/>
    </w:r>
    <w:r>
      <w:rPr>
        <w:szCs w:val="20"/>
      </w:rPr>
      <w:instrText xml:space="preserve"> PAGE  \* MERGEFORMAT </w:instrText>
    </w:r>
    <w:r>
      <w:rPr>
        <w:szCs w:val="20"/>
      </w:rPr>
      <w:fldChar w:fldCharType="separate"/>
    </w:r>
    <w:r>
      <w:rPr>
        <w:noProof/>
        <w:szCs w:val="20"/>
      </w:rPr>
      <w:t>3</w:t>
    </w:r>
    <w:r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D895E" w14:textId="77777777" w:rsidR="007962F8" w:rsidRDefault="007962F8" w:rsidP="009723DE">
      <w:r>
        <w:separator/>
      </w:r>
    </w:p>
  </w:footnote>
  <w:footnote w:type="continuationSeparator" w:id="0">
    <w:p w14:paraId="77C42CEA" w14:textId="77777777" w:rsidR="007962F8" w:rsidRDefault="007962F8" w:rsidP="009723DE">
      <w:r>
        <w:continuationSeparator/>
      </w:r>
    </w:p>
  </w:footnote>
  <w:footnote w:id="1">
    <w:p w14:paraId="0FC6B2CB" w14:textId="77777777" w:rsidR="00185706" w:rsidRPr="00185706" w:rsidRDefault="0018570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185706">
        <w:rPr>
          <w:lang w:val="en-US"/>
        </w:rPr>
        <w:t xml:space="preserve"> To be </w:t>
      </w:r>
      <w:r w:rsidR="003F218D">
        <w:rPr>
          <w:lang w:val="en-US"/>
        </w:rPr>
        <w:t>contacted via printservice@tue.nl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C34B" w14:textId="77777777" w:rsidR="002645CF" w:rsidRDefault="002645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8124C" w14:textId="77777777" w:rsidR="002645CF" w:rsidRDefault="002645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40A75" w14:textId="77777777" w:rsidR="002645CF" w:rsidRDefault="002645C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F1212" w14:textId="77777777" w:rsidR="002645CF" w:rsidRDefault="002645C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7B547" w14:textId="77777777" w:rsidR="002645CF" w:rsidRDefault="002645CF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D4D8B" w14:textId="77777777" w:rsidR="002645CF" w:rsidRDefault="002645C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98DF" w14:textId="77777777" w:rsidR="002645CF" w:rsidRDefault="002645CF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3925" w14:textId="77777777" w:rsidR="002645CF" w:rsidRDefault="002645CF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96AD" w14:textId="77777777" w:rsidR="002645CF" w:rsidRDefault="002645CF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134E" w14:textId="77777777" w:rsidR="002645CF" w:rsidRDefault="002645CF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F1EA" w14:textId="77777777" w:rsidR="002645CF" w:rsidRDefault="002645CF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768C" w14:textId="77777777" w:rsidR="002645CF" w:rsidRDefault="002645CF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E2EF" w14:textId="77777777" w:rsidR="002645CF" w:rsidRDefault="002645CF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138D" w14:textId="77777777" w:rsidR="002645CF" w:rsidRDefault="002645CF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A135" w14:textId="77777777" w:rsidR="002645CF" w:rsidRDefault="002645CF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8B18" w14:textId="77777777" w:rsidR="002645CF" w:rsidRDefault="002645CF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6D36" w14:textId="77777777" w:rsidR="002645CF" w:rsidRDefault="002645CF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B84D" w14:textId="77777777" w:rsidR="002645CF" w:rsidRDefault="002645CF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DF8" w14:textId="77777777" w:rsidR="002645CF" w:rsidRDefault="002645CF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929A" w14:textId="77777777" w:rsidR="002645CF" w:rsidRDefault="002645CF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8F15" w14:textId="77777777" w:rsidR="002645CF" w:rsidRDefault="002645CF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3F3A" w14:textId="77777777" w:rsidR="003B625C" w:rsidRDefault="003B625C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511E" w14:textId="77777777" w:rsidR="003B625C" w:rsidRDefault="003B625C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0D8E" w14:textId="77777777" w:rsidR="003B625C" w:rsidRDefault="003B62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CF2EB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5A4F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E8B5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12B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6EA5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EF8E4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C2CE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C67D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A45E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E06E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916F6D"/>
    <w:multiLevelType w:val="hybridMultilevel"/>
    <w:tmpl w:val="FEDCCB6A"/>
    <w:lvl w:ilvl="0" w:tplc="5A423104">
      <w:start w:val="1"/>
      <w:numFmt w:val="decimal"/>
      <w:pStyle w:val="Bibliography"/>
      <w:lvlText w:val="[%1]"/>
      <w:lvlJc w:val="left"/>
      <w:pPr>
        <w:ind w:left="284" w:hanging="284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921799">
    <w:abstractNumId w:val="0"/>
  </w:num>
  <w:num w:numId="2" w16cid:durableId="65341729">
    <w:abstractNumId w:val="1"/>
  </w:num>
  <w:num w:numId="3" w16cid:durableId="465585270">
    <w:abstractNumId w:val="2"/>
  </w:num>
  <w:num w:numId="4" w16cid:durableId="42296376">
    <w:abstractNumId w:val="3"/>
  </w:num>
  <w:num w:numId="5" w16cid:durableId="314645899">
    <w:abstractNumId w:val="8"/>
  </w:num>
  <w:num w:numId="6" w16cid:durableId="1322387219">
    <w:abstractNumId w:val="4"/>
  </w:num>
  <w:num w:numId="7" w16cid:durableId="2137022346">
    <w:abstractNumId w:val="5"/>
  </w:num>
  <w:num w:numId="8" w16cid:durableId="58984061">
    <w:abstractNumId w:val="6"/>
  </w:num>
  <w:num w:numId="9" w16cid:durableId="1288197337">
    <w:abstractNumId w:val="7"/>
  </w:num>
  <w:num w:numId="10" w16cid:durableId="2135441907">
    <w:abstractNumId w:val="9"/>
  </w:num>
  <w:num w:numId="11" w16cid:durableId="10428246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mirrorMargins/>
  <w:proofState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F2"/>
    <w:rsid w:val="000236A6"/>
    <w:rsid w:val="0007444A"/>
    <w:rsid w:val="00087888"/>
    <w:rsid w:val="00134EE0"/>
    <w:rsid w:val="00163EC1"/>
    <w:rsid w:val="001761BC"/>
    <w:rsid w:val="00185706"/>
    <w:rsid w:val="001909EA"/>
    <w:rsid w:val="001B1DBF"/>
    <w:rsid w:val="00212B52"/>
    <w:rsid w:val="00240C75"/>
    <w:rsid w:val="00243193"/>
    <w:rsid w:val="002645CF"/>
    <w:rsid w:val="00265935"/>
    <w:rsid w:val="002E7800"/>
    <w:rsid w:val="00324B97"/>
    <w:rsid w:val="00331885"/>
    <w:rsid w:val="00335124"/>
    <w:rsid w:val="003B1441"/>
    <w:rsid w:val="003B625C"/>
    <w:rsid w:val="003C69B4"/>
    <w:rsid w:val="003F0D48"/>
    <w:rsid w:val="003F218D"/>
    <w:rsid w:val="00401670"/>
    <w:rsid w:val="0045625F"/>
    <w:rsid w:val="00541E87"/>
    <w:rsid w:val="00567998"/>
    <w:rsid w:val="00590F64"/>
    <w:rsid w:val="00591B28"/>
    <w:rsid w:val="00592001"/>
    <w:rsid w:val="005D2071"/>
    <w:rsid w:val="005D5E49"/>
    <w:rsid w:val="005E782D"/>
    <w:rsid w:val="00612577"/>
    <w:rsid w:val="006243BE"/>
    <w:rsid w:val="00666B24"/>
    <w:rsid w:val="00674967"/>
    <w:rsid w:val="0071675B"/>
    <w:rsid w:val="0075201F"/>
    <w:rsid w:val="007629F9"/>
    <w:rsid w:val="007962F8"/>
    <w:rsid w:val="00796397"/>
    <w:rsid w:val="007A5ACA"/>
    <w:rsid w:val="007A5B59"/>
    <w:rsid w:val="007A5DDD"/>
    <w:rsid w:val="00802A44"/>
    <w:rsid w:val="00822E27"/>
    <w:rsid w:val="00831FEE"/>
    <w:rsid w:val="00867AE6"/>
    <w:rsid w:val="00870BE5"/>
    <w:rsid w:val="00892D99"/>
    <w:rsid w:val="00913ACC"/>
    <w:rsid w:val="00916478"/>
    <w:rsid w:val="00933C26"/>
    <w:rsid w:val="009723DE"/>
    <w:rsid w:val="00987E74"/>
    <w:rsid w:val="00996084"/>
    <w:rsid w:val="009B44BF"/>
    <w:rsid w:val="009C2E53"/>
    <w:rsid w:val="009C4862"/>
    <w:rsid w:val="009D61C4"/>
    <w:rsid w:val="00A86E35"/>
    <w:rsid w:val="00AC19DB"/>
    <w:rsid w:val="00B012FD"/>
    <w:rsid w:val="00B15A36"/>
    <w:rsid w:val="00B166A9"/>
    <w:rsid w:val="00B3039E"/>
    <w:rsid w:val="00B317F6"/>
    <w:rsid w:val="00B556B7"/>
    <w:rsid w:val="00B5649A"/>
    <w:rsid w:val="00B87E16"/>
    <w:rsid w:val="00BD2B3C"/>
    <w:rsid w:val="00BE0078"/>
    <w:rsid w:val="00BE1AE1"/>
    <w:rsid w:val="00C01908"/>
    <w:rsid w:val="00C7735C"/>
    <w:rsid w:val="00C87264"/>
    <w:rsid w:val="00CB242E"/>
    <w:rsid w:val="00CB540B"/>
    <w:rsid w:val="00CB65DF"/>
    <w:rsid w:val="00CF4BA5"/>
    <w:rsid w:val="00D20E9F"/>
    <w:rsid w:val="00D949BA"/>
    <w:rsid w:val="00DA770A"/>
    <w:rsid w:val="00DC57F2"/>
    <w:rsid w:val="00DE36E2"/>
    <w:rsid w:val="00E15475"/>
    <w:rsid w:val="00E215EC"/>
    <w:rsid w:val="00E92306"/>
    <w:rsid w:val="00EE3137"/>
    <w:rsid w:val="00EF05A7"/>
    <w:rsid w:val="00F264AF"/>
    <w:rsid w:val="00F27C5F"/>
    <w:rsid w:val="00F528EA"/>
    <w:rsid w:val="00F773C4"/>
    <w:rsid w:val="00F91397"/>
    <w:rsid w:val="00FE5352"/>
    <w:rsid w:val="00FF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AC9D3B"/>
  <w15:chartTrackingRefBased/>
  <w15:docId w15:val="{3EFD0FFD-2E16-0D4C-AE65-7903DEDB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DF"/>
    <w:pPr>
      <w:jc w:val="both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998"/>
    <w:pPr>
      <w:spacing w:before="1160" w:after="200" w:line="420" w:lineRule="auto"/>
      <w:contextualSpacing/>
      <w:jc w:val="left"/>
      <w:outlineLvl w:val="0"/>
    </w:pPr>
    <w:rPr>
      <w:rFonts w:cs="Calibri"/>
      <w:b/>
      <w:bCs/>
      <w:sz w:val="50"/>
      <w:szCs w:val="5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00"/>
    <w:pPr>
      <w:keepNext/>
      <w:keepLines/>
      <w:spacing w:before="40"/>
      <w:jc w:val="left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98"/>
    <w:rPr>
      <w:rFonts w:ascii="Calibri" w:hAnsi="Calibri" w:cs="Calibri"/>
      <w:b/>
      <w:bCs/>
      <w:sz w:val="50"/>
      <w:szCs w:val="5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723D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DE"/>
  </w:style>
  <w:style w:type="paragraph" w:styleId="Footer">
    <w:name w:val="footer"/>
    <w:basedOn w:val="Normal"/>
    <w:link w:val="FooterChar"/>
    <w:uiPriority w:val="99"/>
    <w:unhideWhenUsed/>
    <w:rsid w:val="009723D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DE"/>
  </w:style>
  <w:style w:type="paragraph" w:styleId="FootnoteText">
    <w:name w:val="footnote text"/>
    <w:basedOn w:val="Normal"/>
    <w:link w:val="FootnoteTextChar"/>
    <w:uiPriority w:val="99"/>
    <w:semiHidden/>
    <w:unhideWhenUsed/>
    <w:rsid w:val="00185706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85706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85706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401670"/>
    <w:pPr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B44BF"/>
    <w:rPr>
      <w:color w:val="0563C1" w:themeColor="hyperlink"/>
      <w:u w:val="single"/>
    </w:rPr>
  </w:style>
  <w:style w:type="paragraph" w:styleId="NormalIndent">
    <w:name w:val="Normal Indent"/>
    <w:basedOn w:val="Normal"/>
    <w:uiPriority w:val="99"/>
    <w:unhideWhenUsed/>
    <w:rsid w:val="00401670"/>
    <w:pPr>
      <w:ind w:firstLine="284"/>
    </w:pPr>
  </w:style>
  <w:style w:type="paragraph" w:styleId="ListParagraph">
    <w:name w:val="List Paragraph"/>
    <w:basedOn w:val="Normal"/>
    <w:uiPriority w:val="34"/>
    <w:qFormat/>
    <w:rsid w:val="002659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00"/>
    <w:rPr>
      <w:rFonts w:ascii="Calibri" w:eastAsiaTheme="majorEastAsia" w:hAnsi="Calibri" w:cstheme="majorBidi"/>
      <w:b/>
      <w:sz w:val="26"/>
      <w:szCs w:val="26"/>
    </w:rPr>
  </w:style>
  <w:style w:type="paragraph" w:styleId="Bibliography">
    <w:name w:val="Bibliography"/>
    <w:basedOn w:val="ListParagraph"/>
    <w:uiPriority w:val="37"/>
    <w:unhideWhenUsed/>
    <w:rsid w:val="00870BE5"/>
    <w:pPr>
      <w:numPr>
        <w:numId w:val="11"/>
      </w:numPr>
    </w:pPr>
    <w:rPr>
      <w:lang w:val="en-US"/>
    </w:rPr>
  </w:style>
  <w:style w:type="table" w:styleId="TableGrid">
    <w:name w:val="Table Grid"/>
    <w:basedOn w:val="TableNormal"/>
    <w:uiPriority w:val="39"/>
    <w:rsid w:val="00CB6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12.xml"/><Relationship Id="rId39" Type="http://schemas.openxmlformats.org/officeDocument/2006/relationships/header" Target="header22.xml"/><Relationship Id="rId21" Type="http://schemas.openxmlformats.org/officeDocument/2006/relationships/header" Target="header7.xml"/><Relationship Id="rId34" Type="http://schemas.openxmlformats.org/officeDocument/2006/relationships/header" Target="header20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29" Type="http://schemas.openxmlformats.org/officeDocument/2006/relationships/header" Target="header15.xml"/><Relationship Id="rId41" Type="http://schemas.openxmlformats.org/officeDocument/2006/relationships/header" Target="header2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10.xml"/><Relationship Id="rId32" Type="http://schemas.openxmlformats.org/officeDocument/2006/relationships/header" Target="header18.xml"/><Relationship Id="rId37" Type="http://schemas.openxmlformats.org/officeDocument/2006/relationships/header" Target="header21.xml"/><Relationship Id="rId40" Type="http://schemas.openxmlformats.org/officeDocument/2006/relationships/header" Target="header23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4.xml"/><Relationship Id="rId36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header" Target="header1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8.xml"/><Relationship Id="rId27" Type="http://schemas.openxmlformats.org/officeDocument/2006/relationships/header" Target="header13.xml"/><Relationship Id="rId30" Type="http://schemas.openxmlformats.org/officeDocument/2006/relationships/header" Target="header16.xml"/><Relationship Id="rId35" Type="http://schemas.openxmlformats.org/officeDocument/2006/relationships/footer" Target="footer4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11.xml"/><Relationship Id="rId33" Type="http://schemas.openxmlformats.org/officeDocument/2006/relationships/header" Target="header19.xml"/><Relationship Id="rId38" Type="http://schemas.openxmlformats.org/officeDocument/2006/relationships/footer" Target="foot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uenl.sharepoint.com/sites/intranet-communication-expertise-center/SiteAssets/SitePages/LaTeX-and-Word-MSc-thesis-templates/Word-Master_Thesis_template_for_Eindhoven_University_of_Technology__TU_e_Public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B9962EA8BD840B6C98EE12B5E44EA" ma:contentTypeVersion="15" ma:contentTypeDescription="Create a new document." ma:contentTypeScope="" ma:versionID="72c5f63d74c1663d81b1757d31468c24">
  <xsd:schema xmlns:xsd="http://www.w3.org/2001/XMLSchema" xmlns:xs="http://www.w3.org/2001/XMLSchema" xmlns:p="http://schemas.microsoft.com/office/2006/metadata/properties" xmlns:ns2="a447070b-6ca3-45cb-96ef-73c9e076e33c" xmlns:ns3="89addd5d-1b61-4a22-b114-f0fd8c2dcf23" targetNamespace="http://schemas.microsoft.com/office/2006/metadata/properties" ma:root="true" ma:fieldsID="fe0478dedf28190bdb5301500d63a116" ns2:_="" ns3:_="">
    <xsd:import namespace="a447070b-6ca3-45cb-96ef-73c9e076e33c"/>
    <xsd:import namespace="89addd5d-1b61-4a22-b114-f0fd8c2dcf2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Filesize" minOccurs="0"/>
                <xsd:element ref="ns2:Typeofcont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7070b-6ca3-45cb-96ef-73c9e076e33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f80264a-99e7-47cd-820c-3e92ce78c5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lesize" ma:index="19" nillable="true" ma:displayName="File size" ma:internalName="Filesize">
      <xsd:simpleType>
        <xsd:restriction base="dms:Number"/>
      </xsd:simpleType>
    </xsd:element>
    <xsd:element name="Typeofcontent" ma:index="20" nillable="true" ma:displayName="Type of content" ma:format="Dropdown" ma:internalName="Typeofcontent">
      <xsd:simpleType>
        <xsd:restriction base="dms:Choice">
          <xsd:enumeration value="Published content page"/>
          <xsd:enumeration value="News page"/>
          <xsd:enumeration value="Newsletter"/>
          <xsd:enumeration value="Template"/>
          <xsd:enumeration value="Othe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ddd5d-1b61-4a22-b114-f0fd8c2dcf2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7b29c17-ece9-467f-b874-d1c31772652f}" ma:internalName="TaxCatchAll" ma:showField="CatchAllData" ma:web="89addd5d-1b61-4a22-b114-f0fd8c2dc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addd5d-1b61-4a22-b114-f0fd8c2dcf23" xsi:nil="true"/>
    <lcf76f155ced4ddcb4097134ff3c332f xmlns="a447070b-6ca3-45cb-96ef-73c9e076e33c">
      <Terms xmlns="http://schemas.microsoft.com/office/infopath/2007/PartnerControls"/>
    </lcf76f155ced4ddcb4097134ff3c332f>
    <Filesize xmlns="a447070b-6ca3-45cb-96ef-73c9e076e33c" xsi:nil="true"/>
    <Typeofcontent xmlns="a447070b-6ca3-45cb-96ef-73c9e076e33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8FB57C-A79B-4B44-8577-FAD5C800B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7070b-6ca3-45cb-96ef-73c9e076e33c"/>
    <ds:schemaRef ds:uri="89addd5d-1b61-4a22-b114-f0fd8c2dc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8554F4-95B2-D34D-9680-1C151CC960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CA7D0C-50C7-4FB2-AF7A-9D86CA4381BF}">
  <ds:schemaRefs>
    <ds:schemaRef ds:uri="http://schemas.microsoft.com/office/2006/metadata/properties"/>
    <ds:schemaRef ds:uri="http://schemas.microsoft.com/office/infopath/2007/PartnerControls"/>
    <ds:schemaRef ds:uri="89addd5d-1b61-4a22-b114-f0fd8c2dcf23"/>
    <ds:schemaRef ds:uri="a447070b-6ca3-45cb-96ef-73c9e076e33c"/>
  </ds:schemaRefs>
</ds:datastoreItem>
</file>

<file path=customXml/itemProps4.xml><?xml version="1.0" encoding="utf-8"?>
<ds:datastoreItem xmlns:ds="http://schemas.openxmlformats.org/officeDocument/2006/customXml" ds:itemID="{4EDBC6E2-7117-4BD3-BD70-37C77FB777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Word-Master_Thesis_template_for_Eindhoven_University_of_Technology__TU_e_Public.dotx</Template>
  <TotalTime>25</TotalTime>
  <Pages>27</Pages>
  <Words>474</Words>
  <Characters>2702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 Moosavi</dc:creator>
  <cp:keywords/>
  <dc:description/>
  <cp:lastModifiedBy>Moosavi Lar, Sadra</cp:lastModifiedBy>
  <cp:revision>2</cp:revision>
  <cp:lastPrinted>2021-09-09T14:58:00Z</cp:lastPrinted>
  <dcterms:created xsi:type="dcterms:W3CDTF">2026-04-26T17:32:00Z</dcterms:created>
  <dcterms:modified xsi:type="dcterms:W3CDTF">2026-05-01T03:20:00Z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0x010100495B9962EA8BD840B6C98EE12B5E44EA</vt:lpwstr>
  </property>
</Properties>
</file>